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AE7864" w:rsidRDefault="00AE7864" w:rsidP="00AE7864">
          <w:pPr>
            <w:pStyle w:val="PublishStatus"/>
          </w:pPr>
          <w:r>
            <w:t>此文章已于</w:t>
          </w:r>
          <w:r>
            <w:t xml:space="preserve"> 1:04:12 2015/12/25 </w:t>
          </w:r>
          <w:r>
            <w:t>发布到</w:t>
          </w:r>
          <w:r>
            <w:t xml:space="preserve"> Net | Linux | </w:t>
          </w:r>
          <w:r>
            <w:t>安全</w:t>
          </w:r>
        </w:p>
        <w:bookmarkStart w:id="0" w:name="_GoBack" w:displacedByCustomXml="next"/>
        <w:sdt>
          <w:sdtPr>
            <w:rPr>
              <w:rFonts w:ascii="Calibri Light" w:hAnsi="Calibri Light"/>
              <w:sz w:val="40"/>
              <w:szCs w:val="40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204FA" w:rsidRDefault="00AE7864">
              <w:pPr>
                <w:pStyle w:val="Publishwithline"/>
              </w:pP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★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Kali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信息收集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~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 xml:space="preserve"> 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5.The Harvester</w:t>
              </w:r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：邮箱</w:t>
              </w:r>
              <w:proofErr w:type="gramStart"/>
              <w:r w:rsidRPr="00AE7864">
                <w:rPr>
                  <w:rFonts w:ascii="Calibri Light" w:hAnsi="Calibri Light" w:hint="eastAsia"/>
                  <w:sz w:val="40"/>
                  <w:szCs w:val="40"/>
                </w:rPr>
                <w:t>挖掘器</w:t>
              </w:r>
              <w:proofErr w:type="gramEnd"/>
            </w:p>
          </w:sdtContent>
        </w:sdt>
        <w:bookmarkEnd w:id="0"/>
        <w:p w:rsidR="00E204FA" w:rsidRDefault="00E204FA">
          <w:pPr>
            <w:pStyle w:val="underline"/>
          </w:pPr>
        </w:p>
        <w:p w:rsidR="00E204FA" w:rsidRDefault="00AE7864">
          <w:pPr>
            <w:pStyle w:val="PadderBetweenControlandBody"/>
          </w:pPr>
        </w:p>
      </w:sdtContent>
    </w:sdt>
    <w:p w:rsidR="00AE7864" w:rsidRPr="00AE7864" w:rsidRDefault="00AE7864" w:rsidP="00AE7864">
      <w:pPr>
        <w:numPr>
          <w:ilvl w:val="1"/>
          <w:numId w:val="1"/>
        </w:numPr>
        <w:spacing w:after="0"/>
        <w:ind w:left="909"/>
        <w:textAlignment w:val="center"/>
        <w:rPr>
          <w:rFonts w:ascii="微软雅黑" w:eastAsia="微软雅黑" w:hAnsi="微软雅黑" w:cs="宋体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官网：</w:t>
      </w:r>
      <w:r w:rsidRPr="00AE7864">
        <w:rPr>
          <w:rFonts w:ascii="Calibri" w:eastAsia="微软雅黑" w:hAnsi="Calibri" w:cs="宋体"/>
          <w:b/>
          <w:bCs/>
          <w:color w:val="C00000"/>
          <w:szCs w:val="22"/>
        </w:rPr>
        <w:t>http://www.edge-security.com</w:t>
      </w:r>
    </w:p>
    <w:p w:rsidR="00AE7864" w:rsidRPr="00AE7864" w:rsidRDefault="00AE7864" w:rsidP="00AE7864">
      <w:pPr>
        <w:numPr>
          <w:ilvl w:val="1"/>
          <w:numId w:val="1"/>
        </w:numPr>
        <w:spacing w:after="0"/>
        <w:ind w:left="909"/>
        <w:textAlignment w:val="center"/>
        <w:rPr>
          <w:rFonts w:ascii="微软雅黑" w:eastAsia="微软雅黑" w:hAnsi="微软雅黑" w:cs="宋体" w:hint="eastAsia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安装：</w:t>
      </w:r>
      <w:r w:rsidRPr="00AE7864">
        <w:rPr>
          <w:rFonts w:ascii="Calibri" w:eastAsia="微软雅黑" w:hAnsi="Calibri" w:cs="宋体"/>
          <w:b/>
          <w:bCs/>
          <w:color w:val="C00000"/>
          <w:szCs w:val="22"/>
        </w:rPr>
        <w:t xml:space="preserve">apt-get install </w:t>
      </w:r>
      <w:proofErr w:type="spellStart"/>
      <w:r w:rsidRPr="00AE7864">
        <w:rPr>
          <w:rFonts w:ascii="Calibri" w:eastAsia="微软雅黑" w:hAnsi="Calibri" w:cs="宋体"/>
          <w:b/>
          <w:bCs/>
          <w:color w:val="C00000"/>
          <w:szCs w:val="22"/>
        </w:rPr>
        <w:t>theHarvester</w:t>
      </w:r>
      <w:proofErr w:type="spellEnd"/>
    </w:p>
    <w:p w:rsidR="00AE7864" w:rsidRPr="00AE7864" w:rsidRDefault="00AE7864" w:rsidP="00AE7864">
      <w:pPr>
        <w:numPr>
          <w:ilvl w:val="1"/>
          <w:numId w:val="1"/>
        </w:numPr>
        <w:spacing w:after="0"/>
        <w:ind w:left="909"/>
        <w:textAlignment w:val="center"/>
        <w:rPr>
          <w:rFonts w:ascii="微软雅黑" w:eastAsia="微软雅黑" w:hAnsi="微软雅黑" w:cs="宋体" w:hint="eastAsia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运行：终端输入</w:t>
      </w:r>
      <w:r w:rsidRPr="00AE7864">
        <w:rPr>
          <w:rFonts w:ascii="Calibri" w:eastAsia="微软雅黑" w:hAnsi="Calibri" w:cs="宋体"/>
          <w:szCs w:val="22"/>
        </w:rPr>
        <w:t xml:space="preserve"> </w:t>
      </w:r>
      <w:proofErr w:type="spellStart"/>
      <w:r w:rsidRPr="00AE7864">
        <w:rPr>
          <w:rFonts w:ascii="Calibri" w:eastAsia="微软雅黑" w:hAnsi="Calibri" w:cs="宋体"/>
          <w:b/>
          <w:bCs/>
          <w:color w:val="C00000"/>
          <w:szCs w:val="22"/>
        </w:rPr>
        <w:t>theharvester</w:t>
      </w:r>
      <w:proofErr w:type="spellEnd"/>
      <w:r w:rsidRPr="00AE7864">
        <w:rPr>
          <w:rFonts w:ascii="Calibri" w:eastAsia="微软雅黑" w:hAnsi="Calibri" w:cs="宋体"/>
          <w:szCs w:val="22"/>
        </w:rPr>
        <w:t xml:space="preserve"> (</w:t>
      </w:r>
      <w:r w:rsidRPr="00AE7864">
        <w:rPr>
          <w:rFonts w:ascii="微软雅黑" w:eastAsia="微软雅黑" w:hAnsi="微软雅黑" w:cs="宋体" w:hint="eastAsia"/>
          <w:szCs w:val="22"/>
        </w:rPr>
        <w:t>小写</w:t>
      </w:r>
      <w:r w:rsidRPr="00AE7864">
        <w:rPr>
          <w:rFonts w:ascii="Calibri" w:eastAsia="微软雅黑" w:hAnsi="Calibri" w:cs="宋体"/>
          <w:szCs w:val="22"/>
        </w:rPr>
        <w:t>)</w:t>
      </w:r>
    </w:p>
    <w:p w:rsidR="00AE7864" w:rsidRPr="00AE7864" w:rsidRDefault="00AE7864" w:rsidP="00AE7864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AE786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714750"/>
            <wp:effectExtent l="0" t="0" r="0" b="0"/>
            <wp:docPr id="5" name="图片 5" descr="计算机生成了可选文字:&#10;FE(V) &#10;TheHarvester Ver. 2. 6 &#10;* Coded by Christian Martorella &#10;* Edge- Security Research &#10;* cmartorella@dge- security. com &#10;Usage: &#10;theharvester opt Ions &#10;-d &#10;-d &#10;-d &#10;-d &#10;root@Kali: &#10;hosts &#10;0 50 &#10;e &#10;resul t &#10;o &#10;-d: &#10;-b: &#10;-s: &#10;-v: &#10;-n: &#10;-e: &#10;1. &#10;h: &#10;Exampl es: &#10;Domain to search or company name &#10;data source: google, googleCS &#10;bing, bingapl &#10;pgp &#10;linkedin, google- profiles, people 123, &#10;J lgsaw, &#10;twitter, googleplus, all &#10;Start in result number X (default. &#10;0) &#10;Verify host name via dns resolution and search for virtual &#10;Save the results into an HTML and XML fil &#10;Perform a DNS reverse query on all ranges discovered &#10;Perform a DNS brute force for the domain name &#10;Perform a DNS T LD expansion discovery &#10;Use this DNS server &#10;Limit the number of results to work with( bing goes from 50 &#10;use SHODAN database to query discovered hosts &#10;google 100 &#10;0 100, and pgp doesn' t use this option) &#10;ft. &#10;ml c roso &#10;ml c roso &#10;ml c roso &#10;apple. com &#10;om -1 &#10;500 -b google &#10;theharvester &#10;theharvester &#10;theharvester &#10;theharvester &#10;rootMati• &#10;ft com -b pgp &#10;200 -b linkedin &#10;-b googleCS &#10;500 &#10;-s 3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FE(V) &#10;TheHarvester Ver. 2. 6 &#10;* Coded by Christian Martorella &#10;* Edge- Security Research &#10;* cmartorella@dge- security. com &#10;Usage: &#10;theharvester opt Ions &#10;-d &#10;-d &#10;-d &#10;-d &#10;root@Kali: &#10;hosts &#10;0 50 &#10;e &#10;resul t &#10;o &#10;-d: &#10;-b: &#10;-s: &#10;-v: &#10;-n: &#10;-e: &#10;1. &#10;h: &#10;Exampl es: &#10;Domain to search or company name &#10;data source: google, googleCS &#10;bing, bingapl &#10;pgp &#10;linkedin, google- profiles, people 123, &#10;J lgsaw, &#10;twitter, googleplus, all &#10;Start in result number X (default. &#10;0) &#10;Verify host name via dns resolution and search for virtual &#10;Save the results into an HTML and XML fil &#10;Perform a DNS reverse query on all ranges discovered &#10;Perform a DNS brute force for the domain name &#10;Perform a DNS T LD expansion discovery &#10;Use this DNS server &#10;Limit the number of results to work with( bing goes from 50 &#10;use SHODAN database to query discovered hosts &#10;google 100 &#10;0 100, and pgp doesn' t use this option) &#10;ft. &#10;ml c roso &#10;ml c roso &#10;ml c roso &#10;apple. com &#10;om -1 &#10;500 -b google &#10;theharvester &#10;theharvester &#10;theharvester &#10;theharvester &#10;rootMati• &#10;ft com -b pgp &#10;200 -b linkedin &#10;-b googleCS &#10;500 &#10;-s 300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64" w:rsidRPr="00AE7864" w:rsidRDefault="00AE7864" w:rsidP="00AE7864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 </w:t>
      </w:r>
    </w:p>
    <w:p w:rsidR="00AE7864" w:rsidRPr="00AE7864" w:rsidRDefault="00AE7864" w:rsidP="00AE7864">
      <w:pPr>
        <w:spacing w:after="0"/>
        <w:ind w:left="369"/>
        <w:rPr>
          <w:rFonts w:ascii="Calibri" w:eastAsia="宋体" w:hAnsi="Calibri" w:cs="宋体" w:hint="eastAsia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用法</w:t>
      </w:r>
      <w:r w:rsidRPr="00AE7864">
        <w:rPr>
          <w:rFonts w:ascii="Calibri" w:eastAsia="宋体" w:hAnsi="Calibri" w:cs="宋体"/>
          <w:szCs w:val="22"/>
        </w:rPr>
        <w:t>+</w:t>
      </w:r>
      <w:r w:rsidRPr="00AE7864">
        <w:rPr>
          <w:rFonts w:ascii="微软雅黑" w:eastAsia="微软雅黑" w:hAnsi="微软雅黑" w:cs="宋体" w:hint="eastAsia"/>
          <w:szCs w:val="22"/>
        </w:rPr>
        <w:t>参数：（返回邮箱</w:t>
      </w:r>
      <w:r w:rsidRPr="00AE7864">
        <w:rPr>
          <w:rFonts w:ascii="Calibri" w:eastAsia="宋体" w:hAnsi="Calibri" w:cs="宋体"/>
          <w:szCs w:val="22"/>
        </w:rPr>
        <w:t>+</w:t>
      </w:r>
      <w:r w:rsidRPr="00AE7864">
        <w:rPr>
          <w:rFonts w:ascii="微软雅黑" w:eastAsia="微软雅黑" w:hAnsi="微软雅黑" w:cs="宋体" w:hint="eastAsia"/>
          <w:szCs w:val="22"/>
        </w:rPr>
        <w:t>子域名）</w:t>
      </w:r>
    </w:p>
    <w:p w:rsidR="00AE7864" w:rsidRPr="00AE7864" w:rsidRDefault="00AE7864" w:rsidP="00AE7864">
      <w:pPr>
        <w:spacing w:after="0"/>
        <w:ind w:left="369"/>
        <w:rPr>
          <w:rFonts w:ascii="Calibri" w:eastAsia="宋体" w:hAnsi="Calibri" w:cs="宋体"/>
          <w:szCs w:val="22"/>
        </w:rPr>
      </w:pPr>
      <w:r w:rsidRPr="00AE786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486025"/>
            <wp:effectExtent l="0" t="0" r="0" b="9525"/>
            <wp:docPr id="4" name="图片 4" descr="计算机生成了可选文字:&#10;Usage: &#10;theharvester options &#10;-d &#10;-d &#10;-d &#10;-d &#10;hosts &#10;0 50 &#10;resul t &#10;-b: &#10;-s: &#10;-v: &#10;-n: &#10;-e: &#10;1. &#10;h. &#10;Exampl es: &#10;Domain to search or company name &#10;data source: google, googleCS &#10;bing, bingapl &#10;pgp &#10;linkedin, google- profiles, people 123, &#10;J lgsaw, &#10;twitter, googleplus, all &#10;Start in result number X (default. &#10;0) &#10;Verify host name via dns resolution and search for virtual &#10;Save the results into an HTML and XML fil &#10;Perform a DNS reverse query on all ranges discovered &#10;Perform a DNS brute force for the domain name &#10;Perform a DNS T LD expansion discovery &#10;Use this DNS server &#10;Limit the number of results to work with( bing goes from 50 &#10;use SHODAN database to query discovered hosts &#10;google 100 &#10;0 100, and pgp doesn' t use this option) &#10;ml c roso &#10;ml c roso &#10;ml c roso &#10;apple. com &#10;ft. com -1 &#10;500 -b google &#10;theharvester &#10;theharvester &#10;theharvester &#10;theharvester &#10;ft com -b pgp &#10;200 -b linkedin &#10;-b googleCS &#10;500 &#10;-s 3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Usage: &#10;theharvester options &#10;-d &#10;-d &#10;-d &#10;-d &#10;hosts &#10;0 50 &#10;resul t &#10;-b: &#10;-s: &#10;-v: &#10;-n: &#10;-e: &#10;1. &#10;h. &#10;Exampl es: &#10;Domain to search or company name &#10;data source: google, googleCS &#10;bing, bingapl &#10;pgp &#10;linkedin, google- profiles, people 123, &#10;J lgsaw, &#10;twitter, googleplus, all &#10;Start in result number X (default. &#10;0) &#10;Verify host name via dns resolution and search for virtual &#10;Save the results into an HTML and XML fil &#10;Perform a DNS reverse query on all ranges discovered &#10;Perform a DNS brute force for the domain name &#10;Perform a DNS T LD expansion discovery &#10;Use this DNS server &#10;Limit the number of results to work with( bing goes from 50 &#10;use SHODAN database to query discovered hosts &#10;google 100 &#10;0 100, and pgp doesn' t use this option) &#10;ml c roso &#10;ml c roso &#10;ml c roso &#10;apple. com &#10;ft. com -1 &#10;500 -b google &#10;theharvester &#10;theharvester &#10;theharvester &#10;theharvester &#10;ft com -b pgp &#10;200 -b linkedin &#10;-b googleCS &#10;500 &#10;-s 300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64" w:rsidRPr="00AE7864" w:rsidRDefault="00AE7864" w:rsidP="00AE7864">
      <w:pPr>
        <w:spacing w:after="0"/>
        <w:ind w:left="369"/>
        <w:rPr>
          <w:rFonts w:ascii="微软雅黑" w:eastAsia="微软雅黑" w:hAnsi="微软雅黑" w:cs="宋体"/>
          <w:szCs w:val="22"/>
        </w:rPr>
      </w:pPr>
      <w:r w:rsidRPr="00AE7864">
        <w:rPr>
          <w:rFonts w:ascii="微软雅黑" w:eastAsia="微软雅黑" w:hAnsi="微软雅黑" w:cs="宋体" w:hint="eastAsia"/>
          <w:szCs w:val="22"/>
        </w:rPr>
        <w:t> </w:t>
      </w:r>
    </w:p>
    <w:p w:rsidR="00AE7864" w:rsidRPr="00AE7864" w:rsidRDefault="00AE7864" w:rsidP="00AE7864">
      <w:pPr>
        <w:spacing w:after="0"/>
        <w:ind w:left="369" w:hanging="239"/>
        <w:rPr>
          <w:rFonts w:ascii="Calibri" w:eastAsia="宋体" w:hAnsi="Calibri" w:cs="宋体" w:hint="eastAsia"/>
          <w:color w:val="000000"/>
          <w:szCs w:val="22"/>
        </w:rPr>
      </w:pPr>
      <w:r w:rsidRPr="00AE7864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3" name="图片 3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864">
        <w:rPr>
          <w:rFonts w:ascii="Calibri" w:eastAsia="宋体" w:hAnsi="Calibri" w:cs="宋体"/>
          <w:color w:val="000000"/>
          <w:szCs w:val="22"/>
        </w:rPr>
        <w:t> </w:t>
      </w:r>
      <w:r w:rsidRPr="00AE7864">
        <w:rPr>
          <w:rFonts w:ascii="微软雅黑" w:eastAsia="微软雅黑" w:hAnsi="微软雅黑" w:cs="宋体" w:hint="eastAsia"/>
          <w:color w:val="000000"/>
          <w:szCs w:val="22"/>
        </w:rPr>
        <w:t>最常见用法：</w:t>
      </w:r>
      <w:r w:rsidRPr="00AE7864">
        <w:rPr>
          <w:rFonts w:ascii="Calibri" w:eastAsia="宋体" w:hAnsi="Calibri" w:cs="宋体"/>
          <w:b/>
          <w:bCs/>
          <w:color w:val="C00000"/>
          <w:szCs w:val="22"/>
        </w:rPr>
        <w:t>the</w:t>
      </w:r>
      <w:r w:rsidRPr="00AE7864">
        <w:rPr>
          <w:rFonts w:ascii="Arial Unicode MS" w:eastAsia="Arial Unicode MS" w:hAnsi="Arial Unicode MS" w:cs="Arial Unicode MS" w:hint="eastAsia"/>
          <w:b/>
          <w:bCs/>
          <w:color w:val="C00000"/>
          <w:szCs w:val="22"/>
          <w:lang w:val="x-none"/>
        </w:rPr>
        <w:t xml:space="preserve">harvester -d </w:t>
      </w:r>
      <w:r w:rsidRPr="00AE7864">
        <w:rPr>
          <w:rFonts w:ascii="Arial Unicode MS" w:eastAsia="Arial Unicode MS" w:hAnsi="Arial Unicode MS" w:cs="Arial Unicode MS" w:hint="eastAsia"/>
          <w:color w:val="C00000"/>
          <w:szCs w:val="22"/>
        </w:rPr>
        <w:t>域名</w:t>
      </w:r>
      <w:r w:rsidRPr="00AE7864">
        <w:rPr>
          <w:rFonts w:ascii="Calibri" w:eastAsia="宋体" w:hAnsi="Calibri" w:cs="宋体"/>
          <w:color w:val="C00000"/>
          <w:szCs w:val="22"/>
        </w:rPr>
        <w:t>|</w:t>
      </w:r>
      <w:r w:rsidRPr="00AE7864">
        <w:rPr>
          <w:rFonts w:ascii="Arial Unicode MS" w:eastAsia="Arial Unicode MS" w:hAnsi="Arial Unicode MS" w:cs="Arial Unicode MS" w:hint="eastAsia"/>
          <w:color w:val="C00000"/>
          <w:szCs w:val="22"/>
        </w:rPr>
        <w:t>公司名</w:t>
      </w:r>
      <w:r w:rsidRPr="00AE7864">
        <w:rPr>
          <w:rFonts w:ascii="Arial Unicode MS" w:eastAsia="Arial Unicode MS" w:hAnsi="Arial Unicode MS" w:cs="Arial Unicode MS" w:hint="eastAsia"/>
          <w:b/>
          <w:bCs/>
          <w:color w:val="C00000"/>
          <w:szCs w:val="22"/>
          <w:lang w:val="x-none"/>
        </w:rPr>
        <w:t xml:space="preserve">  -b </w:t>
      </w:r>
      <w:r w:rsidRPr="00AE7864">
        <w:rPr>
          <w:rFonts w:ascii="Arial Unicode MS" w:eastAsia="Arial Unicode MS" w:hAnsi="Arial Unicode MS" w:cs="Arial Unicode MS" w:hint="eastAsia"/>
          <w:color w:val="C00000"/>
          <w:szCs w:val="22"/>
        </w:rPr>
        <w:t>搜索来源</w:t>
      </w:r>
      <w:r w:rsidRPr="00AE7864">
        <w:rPr>
          <w:rFonts w:ascii="Arial Unicode MS" w:eastAsia="Arial Unicode MS" w:hAnsi="Arial Unicode MS" w:cs="Arial Unicode MS" w:hint="eastAsia"/>
          <w:color w:val="000000"/>
          <w:szCs w:val="22"/>
        </w:rPr>
        <w:t>（</w:t>
      </w:r>
      <w:r w:rsidRPr="00AE7864">
        <w:rPr>
          <w:rFonts w:ascii="Calibri" w:eastAsia="宋体" w:hAnsi="Calibri" w:cs="宋体"/>
          <w:color w:val="000000"/>
          <w:szCs w:val="22"/>
        </w:rPr>
        <w:t>google</w:t>
      </w:r>
      <w:r w:rsidRPr="00AE7864">
        <w:rPr>
          <w:rFonts w:ascii="Arial Unicode MS" w:eastAsia="Arial Unicode MS" w:hAnsi="Arial Unicode MS" w:cs="Arial Unicode MS" w:hint="eastAsia"/>
          <w:color w:val="000000"/>
          <w:szCs w:val="22"/>
        </w:rPr>
        <w:t>，</w:t>
      </w:r>
      <w:proofErr w:type="spellStart"/>
      <w:r w:rsidRPr="00AE7864">
        <w:rPr>
          <w:rFonts w:ascii="Calibri" w:eastAsia="宋体" w:hAnsi="Calibri" w:cs="宋体"/>
          <w:color w:val="000000"/>
          <w:szCs w:val="22"/>
        </w:rPr>
        <w:t>bing</w:t>
      </w:r>
      <w:proofErr w:type="spellEnd"/>
      <w:r w:rsidRPr="00AE7864">
        <w:rPr>
          <w:rFonts w:ascii="Arial Unicode MS" w:eastAsia="Arial Unicode MS" w:hAnsi="Arial Unicode MS" w:cs="Arial Unicode MS" w:hint="eastAsia"/>
          <w:color w:val="000000"/>
          <w:szCs w:val="22"/>
        </w:rPr>
        <w:t>，</w:t>
      </w:r>
      <w:proofErr w:type="spellStart"/>
      <w:r w:rsidRPr="00AE7864">
        <w:rPr>
          <w:rFonts w:ascii="Calibri" w:eastAsia="宋体" w:hAnsi="Calibri" w:cs="宋体"/>
          <w:color w:val="000000"/>
          <w:szCs w:val="22"/>
        </w:rPr>
        <w:t>pgp</w:t>
      </w:r>
      <w:proofErr w:type="spellEnd"/>
      <w:r w:rsidRPr="00AE7864">
        <w:rPr>
          <w:rFonts w:ascii="Arial Unicode MS" w:eastAsia="Arial Unicode MS" w:hAnsi="Arial Unicode MS" w:cs="Arial Unicode MS" w:hint="eastAsia"/>
          <w:color w:val="000000"/>
          <w:szCs w:val="22"/>
        </w:rPr>
        <w:t>，</w:t>
      </w:r>
      <w:proofErr w:type="spellStart"/>
      <w:r w:rsidRPr="00AE7864">
        <w:rPr>
          <w:rFonts w:ascii="Calibri" w:eastAsia="宋体" w:hAnsi="Calibri" w:cs="宋体"/>
          <w:color w:val="000000"/>
          <w:szCs w:val="22"/>
        </w:rPr>
        <w:t>linkedin</w:t>
      </w:r>
      <w:proofErr w:type="spellEnd"/>
      <w:r w:rsidRPr="00AE7864">
        <w:rPr>
          <w:rFonts w:ascii="Arial Unicode MS" w:eastAsia="Arial Unicode MS" w:hAnsi="Arial Unicode MS" w:cs="Arial Unicode MS" w:hint="eastAsia"/>
          <w:color w:val="000000"/>
          <w:szCs w:val="22"/>
        </w:rPr>
        <w:t>等）</w:t>
      </w:r>
    </w:p>
    <w:p w:rsidR="00AE7864" w:rsidRPr="00AE7864" w:rsidRDefault="00AE7864" w:rsidP="00AE7864">
      <w:pPr>
        <w:spacing w:after="0"/>
        <w:ind w:left="369"/>
        <w:rPr>
          <w:rFonts w:ascii="Calibri" w:eastAsia="宋体" w:hAnsi="Calibri" w:cs="宋体"/>
          <w:szCs w:val="22"/>
        </w:rPr>
      </w:pPr>
      <w:r w:rsidRPr="00AE7864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447925"/>
            <wp:effectExtent l="0" t="0" r="0" b="9525"/>
            <wp:docPr id="2" name="图片 2" descr="计算机生成了可选文字:&#10;rootMat1: theharvester -d 58. com -b blng &#10;* &#10;* &#10;* &#10;2.6 &#10;TheHarvester Ver. &#10;Coded by Christian Martorella &#10;dge- Security Research &#10;cma rtorella@dge- securit &#10;Y. com &#10;(-1 Searching in Bing: &#10;Searching 50 results. . &#10;Searching 100 resul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rootMat1: theharvester -d 58. com -b blng &#10;* &#10;* &#10;* &#10;2.6 &#10;TheHarvester Ver. &#10;Coded by Christian Martorella &#10;dge- Security Research &#10;cma rtorella@dge- securit &#10;Y. com &#10;(-1 Searching in Bing: &#10;Searching 50 results. . &#10;Searching 100 result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64" w:rsidRPr="00AE7864" w:rsidRDefault="00AE7864" w:rsidP="00AE7864">
      <w:pPr>
        <w:spacing w:after="0"/>
        <w:ind w:left="369" w:hanging="239"/>
        <w:rPr>
          <w:rFonts w:ascii="微软雅黑" w:eastAsia="微软雅黑" w:hAnsi="微软雅黑" w:cs="宋体"/>
          <w:color w:val="000000"/>
          <w:szCs w:val="22"/>
        </w:rPr>
      </w:pPr>
      <w:r w:rsidRPr="00AE7864">
        <w:rPr>
          <w:rFonts w:ascii="微软雅黑" w:eastAsia="微软雅黑" w:hAnsi="微软雅黑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1" name="图片 1" descr="关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关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864">
        <w:rPr>
          <w:rFonts w:ascii="微软雅黑" w:eastAsia="微软雅黑" w:hAnsi="微软雅黑" w:cs="宋体" w:hint="eastAsia"/>
          <w:color w:val="000000"/>
          <w:szCs w:val="22"/>
        </w:rPr>
        <w:t> 不是每次都有结果的淡定点</w:t>
      </w:r>
    </w:p>
    <w:p w:rsidR="00AE7864" w:rsidRPr="00AE7864" w:rsidRDefault="00AE7864"/>
    <w:sectPr w:rsidR="00AE7864" w:rsidRPr="00AE786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6D75BA"/>
    <w:multiLevelType w:val="multilevel"/>
    <w:tmpl w:val="6F04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AE7864"/>
    <w:rsid w:val="000617B8"/>
    <w:rsid w:val="00AE7864"/>
    <w:rsid w:val="00E2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079725C-972F-400D-97E7-AC1A0F5F0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8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459F1C-9F51-427E-A4C7-713DE3F4C082}"/>
      </w:docPartPr>
      <w:docPartBody>
        <w:p w:rsidR="00000000" w:rsidRDefault="00E6371B">
          <w:r w:rsidRPr="00DB5F16">
            <w:rPr>
              <w:rStyle w:val="a3"/>
              <w:rFonts w:hint="eastAsia"/>
            </w:rPr>
            <w:t>[</w:t>
          </w:r>
          <w:r w:rsidRPr="00DB5F16">
            <w:rPr>
              <w:rStyle w:val="a3"/>
              <w:rFonts w:hint="eastAsia"/>
            </w:rPr>
            <w:t>在此处输入文章标题</w:t>
          </w:r>
          <w:r w:rsidRPr="00DB5F16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71B"/>
    <w:rsid w:val="00BE269D"/>
    <w:rsid w:val="00E6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371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★Kali信息收集~ 5.The Harvester：邮箱挖掘器</PostTitle>
  <PostDate>2015-12-24T17:04:12Z</PostDate>
  <PostID>5074776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</TotalTime>
  <Pages>1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2015-12-24T17:03:00Z</dcterms:created>
  <dcterms:modified xsi:type="dcterms:W3CDTF">2015-12-24T17:04:00Z</dcterms:modified>
</cp:coreProperties>
</file>