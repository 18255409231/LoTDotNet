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89512093"/>
        <w:lock w:val="sdtContentLocked"/>
        <w:group/>
      </w:sdtPr>
      <w:sdtEndPr>
        <w:rPr>
          <w:rFonts w:asciiTheme="minorHAnsi" w:hAnsiTheme="minorHAnsi"/>
          <w:color w:val="auto"/>
          <w:sz w:val="2"/>
          <w:szCs w:val="2"/>
        </w:rPr>
      </w:sdtEndPr>
      <w:sdtContent>
        <w:p w:rsidR="00E60C4A" w:rsidRDefault="00E60C4A" w:rsidP="00E60C4A">
          <w:pPr>
            <w:pStyle w:val="PublishStatus"/>
          </w:pPr>
          <w:r>
            <w:t>此文章已于</w:t>
          </w:r>
          <w:r>
            <w:t xml:space="preserve"> 0:53:42 2015/12/25 </w:t>
          </w:r>
          <w:r>
            <w:t>重新发布到</w:t>
          </w:r>
          <w:r>
            <w:t xml:space="preserve"> Net | Linux | </w:t>
          </w:r>
          <w:r>
            <w:t>安全</w:t>
          </w:r>
        </w:p>
        <w:bookmarkStart w:id="0" w:name="_GoBack" w:displacedByCustomXml="next"/>
        <w:sdt>
          <w:sdtPr>
            <w:rPr>
              <w:rFonts w:ascii="Segoe UI Symbol" w:eastAsia="宋体" w:hAnsi="Segoe UI Symbol" w:cs="宋体"/>
              <w:sz w:val="40"/>
              <w:szCs w:val="40"/>
            </w:rPr>
            <w:alias w:val="文章标题"/>
            <w:id w:val="89512082"/>
            <w:placeholder>
              <w:docPart w:val="89512082"/>
            </w:placeholder>
            <w:dataBinding w:xpath="/ns0:BlogPostInfo/ns0:PostTitle" w:storeItemID="{5F329CAD-B019-4FA6-9FEF-74898909AD20}"/>
            <w:text/>
          </w:sdtPr>
          <w:sdtContent>
            <w:p w:rsidR="003252A6" w:rsidRDefault="00E60C4A">
              <w:pPr>
                <w:pStyle w:val="Publishwithline"/>
              </w:pPr>
              <w:r w:rsidRPr="00E60C4A">
                <w:rPr>
                  <w:rFonts w:ascii="Segoe UI Symbol" w:eastAsia="宋体" w:hAnsi="Segoe UI Symbol" w:cs="宋体" w:hint="eastAsia"/>
                  <w:sz w:val="40"/>
                  <w:szCs w:val="40"/>
                </w:rPr>
                <w:t>★</w:t>
              </w:r>
              <w:r>
                <w:rPr>
                  <w:rFonts w:ascii="Segoe UI Symbol" w:eastAsia="宋体" w:hAnsi="Segoe UI Symbol" w:cs="宋体" w:hint="eastAsia"/>
                  <w:sz w:val="40"/>
                  <w:szCs w:val="40"/>
                </w:rPr>
                <w:t>Kali</w:t>
              </w:r>
              <w:r>
                <w:rPr>
                  <w:rFonts w:ascii="Segoe UI Symbol" w:eastAsia="宋体" w:hAnsi="Segoe UI Symbol" w:cs="宋体" w:hint="eastAsia"/>
                  <w:sz w:val="40"/>
                  <w:szCs w:val="40"/>
                </w:rPr>
                <w:t>信息收集</w:t>
              </w:r>
              <w:r>
                <w:rPr>
                  <w:rFonts w:ascii="Segoe UI Symbol" w:eastAsia="宋体" w:hAnsi="Segoe UI Symbol" w:cs="宋体" w:hint="eastAsia"/>
                  <w:sz w:val="40"/>
                  <w:szCs w:val="40"/>
                </w:rPr>
                <w:t>~</w:t>
              </w:r>
              <w:r w:rsidRPr="00E60C4A">
                <w:rPr>
                  <w:rFonts w:ascii="Segoe UI Symbol" w:eastAsia="宋体" w:hAnsi="Segoe UI Symbol" w:cs="宋体" w:hint="eastAsia"/>
                  <w:sz w:val="40"/>
                  <w:szCs w:val="40"/>
                </w:rPr>
                <w:t xml:space="preserve">2.Whois </w:t>
              </w:r>
              <w:r w:rsidRPr="00E60C4A">
                <w:rPr>
                  <w:rFonts w:ascii="Segoe UI Symbol" w:eastAsia="宋体" w:hAnsi="Segoe UI Symbol" w:cs="宋体" w:hint="eastAsia"/>
                  <w:sz w:val="40"/>
                  <w:szCs w:val="40"/>
                </w:rPr>
                <w:t>：域名信息</w:t>
              </w:r>
            </w:p>
          </w:sdtContent>
        </w:sdt>
        <w:bookmarkEnd w:id="0"/>
        <w:p w:rsidR="003252A6" w:rsidRDefault="003252A6">
          <w:pPr>
            <w:pStyle w:val="underline"/>
          </w:pPr>
        </w:p>
        <w:p w:rsidR="003252A6" w:rsidRDefault="00E60C4A">
          <w:pPr>
            <w:pStyle w:val="PadderBetweenControlandBody"/>
          </w:pPr>
        </w:p>
      </w:sdtContent>
    </w:sdt>
    <w:p w:rsidR="00E60C4A" w:rsidRPr="00E60C4A" w:rsidRDefault="00E60C4A" w:rsidP="00E60C4A">
      <w:pPr>
        <w:spacing w:after="0"/>
        <w:ind w:left="369" w:hanging="239"/>
        <w:rPr>
          <w:rFonts w:ascii="Calibri" w:eastAsia="宋体" w:hAnsi="Calibri" w:cs="宋体"/>
          <w:color w:val="000000"/>
          <w:szCs w:val="22"/>
        </w:rPr>
      </w:pPr>
      <w:r w:rsidRPr="00E60C4A">
        <w:rPr>
          <w:rFonts w:ascii="Calibri" w:eastAsia="宋体" w:hAnsi="Calibri" w:cs="宋体"/>
          <w:noProof/>
          <w:color w:val="000000"/>
          <w:szCs w:val="22"/>
        </w:rPr>
        <w:drawing>
          <wp:inline distT="0" distB="0" distL="0" distR="0">
            <wp:extent cx="152400" cy="152400"/>
            <wp:effectExtent l="0" t="0" r="0" b="0"/>
            <wp:docPr id="5" name="图片 5" descr="重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重要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0C4A">
        <w:rPr>
          <w:rFonts w:ascii="Calibri" w:eastAsia="宋体" w:hAnsi="Calibri" w:cs="宋体"/>
          <w:color w:val="000000"/>
          <w:szCs w:val="22"/>
        </w:rPr>
        <w:t> Web</w:t>
      </w:r>
      <w:r w:rsidRPr="00E60C4A">
        <w:rPr>
          <w:rFonts w:ascii="微软雅黑" w:eastAsia="微软雅黑" w:hAnsi="微软雅黑" w:cs="宋体" w:hint="eastAsia"/>
          <w:color w:val="000000"/>
          <w:szCs w:val="22"/>
        </w:rPr>
        <w:t>地址：</w:t>
      </w:r>
      <w:r w:rsidRPr="00E60C4A">
        <w:rPr>
          <w:rFonts w:ascii="Calibri" w:eastAsia="宋体" w:hAnsi="Calibri" w:cs="宋体"/>
          <w:b/>
          <w:bCs/>
          <w:color w:val="C00000"/>
          <w:szCs w:val="22"/>
        </w:rPr>
        <w:t>http://whois.chinaz.com/</w:t>
      </w:r>
      <w:r w:rsidRPr="00E60C4A">
        <w:rPr>
          <w:rFonts w:ascii="Calibri" w:eastAsia="宋体" w:hAnsi="Calibri" w:cs="宋体"/>
          <w:color w:val="000000"/>
          <w:szCs w:val="22"/>
        </w:rPr>
        <w:t xml:space="preserve"> | </w:t>
      </w:r>
      <w:hyperlink r:id="rId7" w:history="1">
        <w:r w:rsidRPr="00E60C4A">
          <w:rPr>
            <w:rFonts w:ascii="Calibri" w:eastAsia="宋体" w:hAnsi="Calibri" w:cs="宋体"/>
            <w:color w:val="0000FF"/>
            <w:szCs w:val="22"/>
            <w:u w:val="single"/>
          </w:rPr>
          <w:t>http://www.whois.net/</w:t>
        </w:r>
      </w:hyperlink>
    </w:p>
    <w:p w:rsidR="00E60C4A" w:rsidRPr="00E60C4A" w:rsidRDefault="00E60C4A" w:rsidP="00E60C4A">
      <w:pPr>
        <w:spacing w:after="0"/>
        <w:ind w:left="369"/>
        <w:rPr>
          <w:rFonts w:ascii="Calibri" w:eastAsia="宋体" w:hAnsi="Calibri" w:cs="宋体"/>
          <w:szCs w:val="22"/>
        </w:rPr>
      </w:pPr>
      <w:r w:rsidRPr="00E60C4A">
        <w:rPr>
          <w:rFonts w:ascii="微软雅黑" w:eastAsia="微软雅黑" w:hAnsi="微软雅黑" w:cs="宋体" w:hint="eastAsia"/>
          <w:szCs w:val="22"/>
        </w:rPr>
        <w:t>软件参数：</w:t>
      </w:r>
      <w:proofErr w:type="spellStart"/>
      <w:proofErr w:type="gramStart"/>
      <w:r w:rsidRPr="00E60C4A">
        <w:rPr>
          <w:rFonts w:ascii="Calibri" w:eastAsia="宋体" w:hAnsi="Calibri" w:cs="宋体"/>
          <w:b/>
          <w:bCs/>
          <w:color w:val="C00000"/>
          <w:szCs w:val="22"/>
        </w:rPr>
        <w:t>whois</w:t>
      </w:r>
      <w:proofErr w:type="spellEnd"/>
      <w:proofErr w:type="gramEnd"/>
    </w:p>
    <w:p w:rsidR="00E60C4A" w:rsidRPr="00E60C4A" w:rsidRDefault="00E60C4A" w:rsidP="00E60C4A">
      <w:pPr>
        <w:spacing w:after="0"/>
        <w:ind w:left="369"/>
        <w:rPr>
          <w:rFonts w:ascii="Calibri" w:eastAsia="宋体" w:hAnsi="Calibri" w:cs="宋体"/>
          <w:szCs w:val="22"/>
        </w:rPr>
      </w:pPr>
      <w:r w:rsidRPr="00E60C4A">
        <w:rPr>
          <w:rFonts w:ascii="Calibri" w:eastAsia="宋体" w:hAnsi="Calibri" w:cs="宋体"/>
          <w:noProof/>
          <w:szCs w:val="22"/>
        </w:rPr>
        <w:drawing>
          <wp:inline distT="0" distB="0" distL="0" distR="0">
            <wp:extent cx="4572000" cy="4095750"/>
            <wp:effectExtent l="0" t="0" r="0" b="0"/>
            <wp:docPr id="4" name="图片 4" descr="计算机生成了可选文字:&#10;root@(ati. ． ． # whois &#10;用 法 ： who s 飞 选 顶 &#10;-h HOST &#10;-host HOST &#10;． p PORT &#10;-port PORT &#10;． help &#10;- V e rS 10 n &#10;TYPEI, TYPE). &#10;一 对 象 &#10;连 接 到 服 务 器 HOS &#10;连 接 到 端 口 PORT &#10;隐 法 律 声 明 &#10;解 释 正 在 做 什 么 &#10;显 示 帮 助 并 退 出 &#10;籀 出 版 本 信 息 并 退 出 &#10;这 些 标 志 是 由 whois. ript.net 和 RIPE-Iike 服 务 器 支 的 &#10;导 扌 戈 有 史 少 具 体 匹 配 的 一 个 级 别 &#10;导 扌 戈 所 有 史 少 具 体 匹 配 的 级 别 &#10;导 扌 戈 有 史 加 具 体 匹 配 的 一 个 级 别 &#10;导 扌 戈 有 史 加 具 体 的 匹 配 的 所 有 级 别 &#10;导 找 包 mnt- i rt 属 性 的 最 小 匹 配 &#10;精 确 匹 配 &#10;return brief IP address ranges w &#10;ith abuse contact &#10;关 闭 对 象 过 （ 显 示 email 地 址 ） &#10;关 闭 相 关 联 对 象 的 分 组 &#10;返 回 DNS 反 解 授 权 对 象 &#10;对 特 定 的 属 性 （ ATTR ） 进 行 逆 向 查 询 &#10;只 导 找 TYPE 的 对 象 &#10;只 返 回 主 &#10;关 闭 联 糸 信 息 的 递 归 查 询 &#10;强 制 显 示 域 对 象 的 本 地 副 本 ， 即 使 &#10;它 包 引 用 &#10;一 并 嗖 索 所 有 的 数 掂 库 慣 像 &#10;从 SOURCE 中 嗖 索 数 掂 库 谠 像 &#10;从 串 行 的 FIRST 到 LAST 的 SOURCE 中 查 找 史 新 &#10;请 求 TYPE 对 象 的 模 板 &#10;请 求 TYPE 对 象 的 详 细 模 板 &#10;ypesl 询 问 制 定 服 务 器 信 息 &#10;- 1 &#10;． T &#10;- s &#10;． g &#10;- v &#10;． q &#10;TT &#10;SOURCE(, SOURCE). &#10;SOURCE. FIRST-L T &#10;AS &#10;TYPE &#10;TYP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计算机生成了可选文字:&#10;root@(ati. ． ． # whois &#10;用 法 ： who s 飞 选 顶 &#10;-h HOST &#10;-host HOST &#10;． p PORT &#10;-port PORT &#10;． help &#10;- V e rS 10 n &#10;TYPEI, TYPE). &#10;一 对 象 &#10;连 接 到 服 务 器 HOS &#10;连 接 到 端 口 PORT &#10;隐 法 律 声 明 &#10;解 释 正 在 做 什 么 &#10;显 示 帮 助 并 退 出 &#10;籀 出 版 本 信 息 并 退 出 &#10;这 些 标 志 是 由 whois. ript.net 和 RIPE-Iike 服 务 器 支 的 &#10;导 扌 戈 有 史 少 具 体 匹 配 的 一 个 级 别 &#10;导 扌 戈 所 有 史 少 具 体 匹 配 的 级 别 &#10;导 扌 戈 有 史 加 具 体 匹 配 的 一 个 级 别 &#10;导 扌 戈 有 史 加 具 体 的 匹 配 的 所 有 级 别 &#10;导 找 包 mnt- i rt 属 性 的 最 小 匹 配 &#10;精 确 匹 配 &#10;return brief IP address ranges w &#10;ith abuse contact &#10;关 闭 对 象 过 （ 显 示 email 地 址 ） &#10;关 闭 相 关 联 对 象 的 分 组 &#10;返 回 DNS 反 解 授 权 对 象 &#10;对 特 定 的 属 性 （ ATTR ） 进 行 逆 向 查 询 &#10;只 导 找 TYPE 的 对 象 &#10;只 返 回 主 &#10;关 闭 联 糸 信 息 的 递 归 查 询 &#10;强 制 显 示 域 对 象 的 本 地 副 本 ， 即 使 &#10;它 包 引 用 &#10;一 并 嗖 索 所 有 的 数 掂 库 慣 像 &#10;从 SOURCE 中 嗖 索 数 掂 库 谠 像 &#10;从 串 行 的 FIRST 到 LAST 的 SOURCE 中 查 找 史 新 &#10;请 求 TYPE 对 象 的 模 板 &#10;请 求 TYPE 对 象 的 详 细 模 板 &#10;ypesl 询 问 制 定 服 务 器 信 息 &#10;- 1 &#10;． T &#10;- s &#10;． g &#10;- v &#10;． q &#10;TT &#10;SOURCE(, SOURCE). &#10;SOURCE. FIRST-L T &#10;AS &#10;TYPE &#10;TYPE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C4A" w:rsidRPr="00E60C4A" w:rsidRDefault="00E60C4A" w:rsidP="00E60C4A">
      <w:pPr>
        <w:spacing w:after="0"/>
        <w:ind w:left="369"/>
        <w:rPr>
          <w:rFonts w:ascii="Calibri" w:eastAsia="宋体" w:hAnsi="Calibri" w:cs="宋体"/>
          <w:szCs w:val="22"/>
        </w:rPr>
      </w:pPr>
      <w:r w:rsidRPr="00E60C4A">
        <w:rPr>
          <w:rFonts w:ascii="Calibri" w:eastAsia="宋体" w:hAnsi="Calibri" w:cs="宋体"/>
          <w:szCs w:val="22"/>
        </w:rPr>
        <w:t> </w:t>
      </w:r>
    </w:p>
    <w:p w:rsidR="00E60C4A" w:rsidRPr="00E60C4A" w:rsidRDefault="00E60C4A" w:rsidP="00E60C4A">
      <w:pPr>
        <w:spacing w:after="0"/>
        <w:ind w:left="369" w:hanging="239"/>
        <w:rPr>
          <w:rFonts w:ascii="Calibri" w:eastAsia="宋体" w:hAnsi="Calibri" w:cs="宋体"/>
          <w:color w:val="000000"/>
          <w:szCs w:val="22"/>
        </w:rPr>
      </w:pPr>
      <w:r w:rsidRPr="00E60C4A">
        <w:rPr>
          <w:rFonts w:ascii="Calibri" w:eastAsia="宋体" w:hAnsi="Calibri" w:cs="宋体"/>
          <w:noProof/>
          <w:color w:val="000000"/>
          <w:szCs w:val="22"/>
        </w:rPr>
        <w:drawing>
          <wp:inline distT="0" distB="0" distL="0" distR="0">
            <wp:extent cx="152400" cy="152400"/>
            <wp:effectExtent l="0" t="0" r="0" b="0"/>
            <wp:docPr id="3" name="图片 3" descr="重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重要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0C4A">
        <w:rPr>
          <w:rFonts w:ascii="Calibri" w:eastAsia="宋体" w:hAnsi="Calibri" w:cs="宋体"/>
          <w:color w:val="000000"/>
          <w:szCs w:val="22"/>
        </w:rPr>
        <w:t> </w:t>
      </w:r>
      <w:r w:rsidRPr="00E60C4A">
        <w:rPr>
          <w:rFonts w:ascii="微软雅黑" w:eastAsia="微软雅黑" w:hAnsi="微软雅黑" w:cs="宋体" w:hint="eastAsia"/>
          <w:color w:val="000000"/>
          <w:szCs w:val="22"/>
        </w:rPr>
        <w:t>常用命令：</w:t>
      </w:r>
      <w:proofErr w:type="spellStart"/>
      <w:r w:rsidRPr="00E60C4A">
        <w:rPr>
          <w:rFonts w:ascii="Calibri" w:eastAsia="宋体" w:hAnsi="Calibri" w:cs="宋体"/>
          <w:b/>
          <w:bCs/>
          <w:color w:val="C00000"/>
          <w:szCs w:val="22"/>
        </w:rPr>
        <w:t>whois</w:t>
      </w:r>
      <w:proofErr w:type="spellEnd"/>
      <w:r w:rsidRPr="00E60C4A">
        <w:rPr>
          <w:rFonts w:ascii="Calibri" w:eastAsia="宋体" w:hAnsi="Calibri" w:cs="宋体"/>
          <w:b/>
          <w:bCs/>
          <w:color w:val="C00000"/>
          <w:szCs w:val="22"/>
        </w:rPr>
        <w:t xml:space="preserve"> </w:t>
      </w:r>
      <w:r w:rsidRPr="00E60C4A">
        <w:rPr>
          <w:rFonts w:ascii="微软雅黑" w:eastAsia="微软雅黑" w:hAnsi="微软雅黑" w:cs="宋体" w:hint="eastAsia"/>
          <w:color w:val="C00000"/>
          <w:szCs w:val="22"/>
        </w:rPr>
        <w:t>域名</w:t>
      </w:r>
      <w:r w:rsidRPr="00E60C4A">
        <w:rPr>
          <w:rFonts w:ascii="Calibri" w:eastAsia="宋体" w:hAnsi="Calibri" w:cs="宋体"/>
          <w:color w:val="C00000"/>
          <w:szCs w:val="22"/>
        </w:rPr>
        <w:t xml:space="preserve"> </w:t>
      </w:r>
      <w:r w:rsidRPr="00E60C4A">
        <w:rPr>
          <w:rFonts w:ascii="微软雅黑" w:eastAsia="微软雅黑" w:hAnsi="微软雅黑" w:cs="宋体" w:hint="eastAsia"/>
          <w:color w:val="C00000"/>
          <w:szCs w:val="22"/>
        </w:rPr>
        <w:t>（重点看</w:t>
      </w:r>
      <w:proofErr w:type="spellStart"/>
      <w:r w:rsidRPr="00E60C4A">
        <w:rPr>
          <w:rFonts w:ascii="Calibri" w:eastAsia="宋体" w:hAnsi="Calibri" w:cs="宋体"/>
          <w:color w:val="C00000"/>
          <w:szCs w:val="22"/>
        </w:rPr>
        <w:t>whois</w:t>
      </w:r>
      <w:proofErr w:type="spellEnd"/>
      <w:r w:rsidRPr="00E60C4A">
        <w:rPr>
          <w:rFonts w:ascii="Calibri" w:eastAsia="宋体" w:hAnsi="Calibri" w:cs="宋体"/>
          <w:color w:val="C00000"/>
          <w:szCs w:val="22"/>
        </w:rPr>
        <w:t xml:space="preserve"> server</w:t>
      </w:r>
      <w:r w:rsidRPr="00E60C4A">
        <w:rPr>
          <w:rFonts w:ascii="微软雅黑" w:eastAsia="微软雅黑" w:hAnsi="微软雅黑" w:cs="宋体" w:hint="eastAsia"/>
          <w:color w:val="C00000"/>
          <w:szCs w:val="22"/>
        </w:rPr>
        <w:t>和</w:t>
      </w:r>
      <w:r w:rsidRPr="00E60C4A">
        <w:rPr>
          <w:rFonts w:ascii="Calibri" w:eastAsia="宋体" w:hAnsi="Calibri" w:cs="宋体"/>
          <w:color w:val="C00000"/>
          <w:szCs w:val="22"/>
        </w:rPr>
        <w:t>Referral URL</w:t>
      </w:r>
      <w:r w:rsidRPr="00E60C4A">
        <w:rPr>
          <w:rFonts w:ascii="微软雅黑" w:eastAsia="微软雅黑" w:hAnsi="微软雅黑" w:cs="宋体" w:hint="eastAsia"/>
          <w:color w:val="C00000"/>
          <w:szCs w:val="22"/>
        </w:rPr>
        <w:t>）</w:t>
      </w:r>
    </w:p>
    <w:p w:rsidR="00E60C4A" w:rsidRPr="00E60C4A" w:rsidRDefault="00E60C4A" w:rsidP="00E60C4A">
      <w:pPr>
        <w:spacing w:after="0"/>
        <w:ind w:left="369"/>
        <w:rPr>
          <w:rFonts w:ascii="Calibri" w:eastAsia="宋体" w:hAnsi="Calibri" w:cs="宋体"/>
          <w:szCs w:val="22"/>
        </w:rPr>
      </w:pPr>
      <w:r w:rsidRPr="00E60C4A">
        <w:rPr>
          <w:rFonts w:ascii="Calibri" w:eastAsia="宋体" w:hAnsi="Calibri" w:cs="宋体"/>
          <w:noProof/>
          <w:szCs w:val="22"/>
        </w:rPr>
        <w:drawing>
          <wp:inline distT="0" distB="0" distL="0" distR="0">
            <wp:extent cx="4572000" cy="4238625"/>
            <wp:effectExtent l="0" t="0" r="0" b="9525"/>
            <wp:docPr id="2" name="图片 2" descr="计算机生成了可选文字:&#10;rootMati: &#10;Whols Server &#10;Domain names &#10;whols cnblogs. com &#10;Version 2. O &#10;in the . con and &#10;net domains &#10;regist ra rs. &#10;ow be registered &#10;can n &#10;Go to http: //www. &#10;internic. net &#10;ith many different &#10;competing &#10;for detailed information. &#10;Domain Name: CNBLOGS. COM &#10;LTD &#10;1316 &#10;Regist rar: 35 &#10;ECHNO OGY CO. , &#10;Sponsoring Regist rar I ANA ID: &#10;Whols Server: whols. 35. com &#10;Referral URL: http: //www. 35. com &#10;ame erve r: &#10;Name Server: NS4. DNSV4. COM &#10;Status: clientDe1eteP rohibited http: //www. icann. org/ epp#c1ientDe1eteP rohibited &#10;Status: client TransferP rohibited http: //www. icann. org/ epp#c1ientTransferP rohibited &#10;Updated Date: 12- nov- 2014 &#10;Creation Date: 12- nov- 2003 &#10;Expi ration Date: 12- nov- 2021 &#10;Last update of whols database: Mon, 21 Dec 2015 04: 52: 37 GMT &#10;For more information on Whois status codes, please vlslt &#10;https: / / www. icann. org/ resou rces/ pages/ epp- status- codes- 2014-06- 16- en. &#10;NOTICE: The expi ration date displayed in this record is the date the &#10;regist rar' s sponsorship of the domain name regist ration in the registry is &#10;currently set to expire. &#10;Thi &#10;s date does not necessarily reflect the expiration &#10;date of the domain name regist rant' s agreement with the sponsoring &#10;regist ra r. &#10;Users may consult the sponsoring regist rar' s Whois database to &#10;v 1 ew the regist rar' s reported date of expiration for this regist ration. &#10;TERMS O &#10;F USE: You are not authorized to access or query our Whois &#10;database through the use of elect ronic processes &#10;that are high- volume and &#10;automated except as reasonably necessary to register domain names or &#10;modify existing regist rations; &#10;the Data in VeriSign Global Regist ry &#10;Services' (&quot;VeriSign&quot;) Whols database IS provided by VeriSign for &#10;information purposes only, and to assist persons in obtaining information &#10;about &#10;or related to a domain name regist ration record. VeriSign does no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计算机生成了可选文字:&#10;rootMati: &#10;Whols Server &#10;Domain names &#10;whols cnblogs. com &#10;Version 2. O &#10;in the . con and &#10;net domains &#10;regist ra rs. &#10;ow be registered &#10;can n &#10;Go to http: //www. &#10;internic. net &#10;ith many different &#10;competing &#10;for detailed information. &#10;Domain Name: CNBLOGS. COM &#10;LTD &#10;1316 &#10;Regist rar: 35 &#10;ECHNO OGY CO. , &#10;Sponsoring Regist rar I ANA ID: &#10;Whols Server: whols. 35. com &#10;Referral URL: http: //www. 35. com &#10;ame erve r: &#10;Name Server: NS4. DNSV4. COM &#10;Status: clientDe1eteP rohibited http: //www. icann. org/ epp#c1ientDe1eteP rohibited &#10;Status: client TransferP rohibited http: //www. icann. org/ epp#c1ientTransferP rohibited &#10;Updated Date: 12- nov- 2014 &#10;Creation Date: 12- nov- 2003 &#10;Expi ration Date: 12- nov- 2021 &#10;Last update of whols database: Mon, 21 Dec 2015 04: 52: 37 GMT &#10;For more information on Whois status codes, please vlslt &#10;https: / / www. icann. org/ resou rces/ pages/ epp- status- codes- 2014-06- 16- en. &#10;NOTICE: The expi ration date displayed in this record is the date the &#10;regist rar' s sponsorship of the domain name regist ration in the registry is &#10;currently set to expire. &#10;Thi &#10;s date does not necessarily reflect the expiration &#10;date of the domain name regist rant' s agreement with the sponsoring &#10;regist ra r. &#10;Users may consult the sponsoring regist rar' s Whois database to &#10;v 1 ew the regist rar' s reported date of expiration for this regist ration. &#10;TERMS O &#10;F USE: You are not authorized to access or query our Whois &#10;database through the use of elect ronic processes &#10;that are high- volume and &#10;automated except as reasonably necessary to register domain names or &#10;modify existing regist rations; &#10;the Data in VeriSign Global Regist ry &#10;Services' (&quot;VeriSign&quot;) Whols database IS provided by VeriSign for &#10;information purposes only, and to assist persons in obtaining information &#10;about &#10;or related to a domain name regist ration record. VeriSign does not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C4A" w:rsidRPr="00E60C4A" w:rsidRDefault="00E60C4A" w:rsidP="00E60C4A">
      <w:pPr>
        <w:spacing w:after="0"/>
        <w:ind w:left="369"/>
        <w:rPr>
          <w:rFonts w:ascii="微软雅黑" w:eastAsia="微软雅黑" w:hAnsi="微软雅黑" w:cs="宋体"/>
          <w:szCs w:val="22"/>
        </w:rPr>
      </w:pPr>
      <w:r w:rsidRPr="00E60C4A">
        <w:rPr>
          <w:rFonts w:ascii="微软雅黑" w:eastAsia="微软雅黑" w:hAnsi="微软雅黑" w:cs="宋体" w:hint="eastAsia"/>
          <w:szCs w:val="22"/>
        </w:rPr>
        <w:t> </w:t>
      </w:r>
    </w:p>
    <w:p w:rsidR="00E60C4A" w:rsidRPr="00E60C4A" w:rsidRDefault="00E60C4A" w:rsidP="00E60C4A">
      <w:pPr>
        <w:spacing w:after="0"/>
        <w:ind w:left="369"/>
        <w:rPr>
          <w:rFonts w:ascii="Calibri" w:eastAsia="宋体" w:hAnsi="Calibri" w:cs="宋体" w:hint="eastAsia"/>
          <w:szCs w:val="22"/>
        </w:rPr>
      </w:pPr>
      <w:r w:rsidRPr="00E60C4A">
        <w:rPr>
          <w:rFonts w:ascii="Calibri" w:eastAsia="宋体" w:hAnsi="Calibri" w:cs="宋体"/>
          <w:noProof/>
          <w:szCs w:val="22"/>
        </w:rPr>
        <w:drawing>
          <wp:inline distT="0" distB="0" distL="0" distR="0">
            <wp:extent cx="4191000" cy="5943600"/>
            <wp:effectExtent l="0" t="0" r="0" b="0"/>
            <wp:docPr id="1" name="图片 1" descr="计算机生成了可选文字:&#10;WHO'S LOOKUP &#10;cnblogs.com is already registered* &#10;Whois Server Version 2.0 &#10;Domain names in the .com and .net domains can now be registered &#10;with many different competing registrars. Go to http://www.internic.net &#10;for detailed information. &#10;Domain Name: CNBLOGS.COM &#10;Registrar: 35 TECHNOLOGY CO., LTD &#10;S onsorin Re gtrar LANA ID: 1316 &#10;Whois Server: whois.35.com &#10;Referral LIRL: http://www.35.com &#10;Name sepuer: NS3.DNSV4.COM &#10;Name sepuer: NS4.DNSV4.COM &#10;Status: clientDeleteProhibted http://www.icann.org/epp#clientDeleteProhibted &#10;Status: client Transferprohibted http://www.icann.org/epp#clientTransferProhibted &#10;updated Date: 12-nov-2014 &#10;Creation Date: 12-nov-2003 &#10;Expiration Date: 12-nov-2021 &#10;Last update of whois database: Sun, 22 Mar 2015 09:29:22 GMT &#10;NOTICE: The expiration date displayed in this record g the date the &#10;registrar's sponsorship of the domain name registration in the registry g &#10;currenthy set to expire. This date does not necessarihy reflect the expiration &#10;date of the domain name registrant's agreement with the sponsoring &#10;registrar. Llsers may consult the sponsoring registrar's Whois database to &#10;view the registrar's reported date of expiration for this registration. &#10;TERMS OF LISE: You are not authorized to access or query our Whois &#10;database through the use of electronic processes that are high-volume and &#10;automated except as reasonably necessary to register domain names or &#10;modifi existing registrations; the Data in Verisign Global Registry &#10;Services' ('Verisign&quot;) Whois database g provided by Verisign for &#10;information purposes onhy, and to assist persons in obtaining information &#10;about or related to a domain name registration record. Verisign does not &#10;guarantee ts accuracy. By submitting Whois query, you agree to abide &#10;by the following terms of use: You agree that you may use this Data onhy &#10;for lawful purposes and that under no circumstances will you use this Data &#10;to: (1) allow, enable, or otherwise support the transmission of mass &#10;unsolicited, commercial advertising or solicitations via e-mail, telephone, &#10;or facsimile; or (2) enable high volume, automated, electronic processes &#10;that apply to Verisign (or ts computer systems). The compilation, &#10;repackaging, dissemination or other use of this Data g expressly &#10;prohibited without the prior written consent of Verisign. You agree not to &#10;use electronic processes that are automated and high-volume to access or &#10;query the Whois database except as reasonabhy necessary to register &#10;domain names or modifi existing registrations. Verisign reserves the right &#10;to restrict your access to the 'v&quot;hois database in ts sole discretion to ensure &#10;operational stability. Verisign may restrict or terminate your access to the &#10;Whois database for failure to abide by these terms of use. Verisign &#10;reserves the right to modifi these terms at any time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计算机生成了可选文字:&#10;WHO'S LOOKUP &#10;cnblogs.com is already registered* &#10;Whois Server Version 2.0 &#10;Domain names in the .com and .net domains can now be registered &#10;with many different competing registrars. Go to http://www.internic.net &#10;for detailed information. &#10;Domain Name: CNBLOGS.COM &#10;Registrar: 35 TECHNOLOGY CO., LTD &#10;S onsorin Re gtrar LANA ID: 1316 &#10;Whois Server: whois.35.com &#10;Referral LIRL: http://www.35.com &#10;Name sepuer: NS3.DNSV4.COM &#10;Name sepuer: NS4.DNSV4.COM &#10;Status: clientDeleteProhibted http://www.icann.org/epp#clientDeleteProhibted &#10;Status: client Transferprohibted http://www.icann.org/epp#clientTransferProhibted &#10;updated Date: 12-nov-2014 &#10;Creation Date: 12-nov-2003 &#10;Expiration Date: 12-nov-2021 &#10;Last update of whois database: Sun, 22 Mar 2015 09:29:22 GMT &#10;NOTICE: The expiration date displayed in this record g the date the &#10;registrar's sponsorship of the domain name registration in the registry g &#10;currenthy set to expire. This date does not necessarihy reflect the expiration &#10;date of the domain name registrant's agreement with the sponsoring &#10;registrar. Llsers may consult the sponsoring registrar's Whois database to &#10;view the registrar's reported date of expiration for this registration. &#10;TERMS OF LISE: You are not authorized to access or query our Whois &#10;database through the use of electronic processes that are high-volume and &#10;automated except as reasonably necessary to register domain names or &#10;modifi existing registrations; the Data in Verisign Global Registry &#10;Services' ('Verisign&quot;) Whois database g provided by Verisign for &#10;information purposes onhy, and to assist persons in obtaining information &#10;about or related to a domain name registration record. Verisign does not &#10;guarantee ts accuracy. By submitting Whois query, you agree to abide &#10;by the following terms of use: You agree that you may use this Data onhy &#10;for lawful purposes and that under no circumstances will you use this Data &#10;to: (1) allow, enable, or otherwise support the transmission of mass &#10;unsolicited, commercial advertising or solicitations via e-mail, telephone, &#10;or facsimile; or (2) enable high volume, automated, electronic processes &#10;that apply to Verisign (or ts computer systems). The compilation, &#10;repackaging, dissemination or other use of this Data g expressly &#10;prohibited without the prior written consent of Verisign. You agree not to &#10;use electronic processes that are automated and high-volume to access or &#10;query the Whois database except as reasonabhy necessary to register &#10;domain names or modifi existing registrations. Verisign reserves the right &#10;to restrict your access to the 'v&quot;hois database in ts sole discretion to ensure &#10;operational stability. Verisign may restrict or terminate your access to the &#10;Whois database for failure to abide by these terms of use. Verisign &#10;reserves the right to modifi these terms at any time.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C4A" w:rsidRDefault="00E60C4A"/>
    <w:sectPr w:rsidR="00E60C4A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68E1E00"/>
    <w:multiLevelType w:val="multilevel"/>
    <w:tmpl w:val="27764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doNotDisplayPageBoundaries/>
  <w:bordersDoNotSurroundHeader/>
  <w:bordersDoNotSurroundFooter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Blog" w:val="1"/>
  </w:docVars>
  <w:rsids>
    <w:rsidRoot w:val="00E60C4A"/>
    <w:rsid w:val="00296743"/>
    <w:rsid w:val="003252A6"/>
    <w:rsid w:val="00E60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BC1C5398-D2AE-4A11-B222-81289ACEC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</w:style>
  <w:style w:type="paragraph" w:styleId="1">
    <w:name w:val="heading 1"/>
    <w:basedOn w:val="a"/>
    <w:next w:val="a"/>
    <w:uiPriority w:val="5"/>
    <w:qFormat/>
    <w:pPr>
      <w:spacing w:before="200" w:after="0"/>
      <w:outlineLvl w:val="0"/>
    </w:pPr>
    <w:rPr>
      <w:rFonts w:asciiTheme="majorHAnsi" w:eastAsiaTheme="majorEastAsia" w:hAnsiTheme="majorHAnsi" w:cstheme="majorBidi"/>
      <w:b/>
      <w:bCs/>
      <w:color w:val="323E4F" w:themeColor="text2" w:themeShade="BF"/>
      <w:sz w:val="30"/>
      <w:szCs w:val="36"/>
    </w:rPr>
  </w:style>
  <w:style w:type="paragraph" w:styleId="2">
    <w:name w:val="heading 2"/>
    <w:basedOn w:val="a"/>
    <w:next w:val="a"/>
    <w:uiPriority w:val="6"/>
    <w:qFormat/>
    <w:p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23E4F" w:themeColor="text2" w:themeShade="BF"/>
      <w:sz w:val="26"/>
      <w:szCs w:val="32"/>
    </w:rPr>
  </w:style>
  <w:style w:type="paragraph" w:styleId="3">
    <w:name w:val="heading 3"/>
    <w:basedOn w:val="a"/>
    <w:next w:val="a"/>
    <w:uiPriority w:val="7"/>
    <w:qFormat/>
    <w:p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23E4F" w:themeColor="text2" w:themeShade="BF"/>
      <w:szCs w:val="28"/>
    </w:rPr>
  </w:style>
  <w:style w:type="paragraph" w:styleId="4">
    <w:name w:val="heading 4"/>
    <w:basedOn w:val="a"/>
    <w:next w:val="a"/>
    <w:uiPriority w:val="8"/>
    <w:qFormat/>
    <w:pPr>
      <w:spacing w:before="200" w:after="0"/>
      <w:outlineLvl w:val="3"/>
    </w:pPr>
    <w:rPr>
      <w:rFonts w:asciiTheme="majorHAnsi" w:eastAsiaTheme="majorEastAsia" w:hAnsiTheme="majorHAnsi" w:cstheme="majorBidi"/>
      <w:color w:val="323E4F" w:themeColor="text2" w:themeShade="BF"/>
      <w:szCs w:val="28"/>
    </w:rPr>
  </w:style>
  <w:style w:type="paragraph" w:styleId="5">
    <w:name w:val="heading 5"/>
    <w:basedOn w:val="a"/>
    <w:next w:val="a"/>
    <w:uiPriority w:val="9"/>
    <w:qFormat/>
    <w:p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323E4F" w:themeColor="text2" w:themeShade="BF"/>
      <w:szCs w:val="28"/>
    </w:rPr>
  </w:style>
  <w:style w:type="paragraph" w:styleId="6">
    <w:name w:val="heading 6"/>
    <w:basedOn w:val="a"/>
    <w:next w:val="a"/>
    <w:uiPriority w:val="10"/>
    <w:qFormat/>
    <w:pPr>
      <w:spacing w:before="200" w:after="0"/>
      <w:outlineLvl w:val="5"/>
    </w:pPr>
    <w:rPr>
      <w:rFonts w:asciiTheme="majorHAnsi" w:eastAsiaTheme="majorEastAsia" w:hAnsiTheme="majorHAnsi" w:cstheme="majorBidi"/>
      <w:b/>
      <w:bCs/>
      <w:color w:val="323E4F" w:themeColor="text2" w:themeShade="BF"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262626"/>
      <w:sz w:val="32"/>
      <w:szCs w:val="38"/>
    </w:rPr>
  </w:style>
  <w:style w:type="paragraph" w:customStyle="1" w:styleId="PublishStatus">
    <w:name w:val="Publish Status"/>
    <w:basedOn w:val="a"/>
    <w:semiHidden/>
    <w:pPr>
      <w:pBdr>
        <w:top w:val="single" w:sz="8" w:space="1" w:color="E1E1E1"/>
        <w:left w:val="single" w:sz="8" w:space="2" w:color="F0F0F0"/>
        <w:bottom w:val="single" w:sz="8" w:space="1" w:color="E1E1E1"/>
        <w:right w:val="single" w:sz="8" w:space="2" w:color="F0F0F0"/>
      </w:pBdr>
      <w:shd w:val="clear" w:color="auto" w:fill="F0F0F0"/>
      <w:spacing w:before="100" w:after="100"/>
    </w:pPr>
    <w:rPr>
      <w:rFonts w:ascii="Segoe UI" w:hAnsi="Segoe UI"/>
      <w:color w:val="444444"/>
      <w:sz w:val="18"/>
      <w:szCs w:val="26"/>
    </w:rPr>
  </w:style>
  <w:style w:type="paragraph" w:customStyle="1" w:styleId="PublishStatusAccessible">
    <w:name w:val="PublishStatus_Accessible"/>
    <w:basedOn w:val="a"/>
    <w:semiHidden/>
    <w:pPr>
      <w:pBdr>
        <w:top w:val="single" w:sz="4" w:space="1" w:color="444444"/>
        <w:left w:val="single" w:sz="4" w:space="4" w:color="444444"/>
        <w:bottom w:val="single" w:sz="4" w:space="1" w:color="444444"/>
        <w:right w:val="single" w:sz="4" w:space="4" w:color="444444"/>
      </w:pBdr>
      <w:spacing w:before="100" w:after="100"/>
    </w:pPr>
    <w:rPr>
      <w:sz w:val="18"/>
      <w:szCs w:val="26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666666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a4">
    <w:name w:val="List Paragraph"/>
    <w:basedOn w:val="a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a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a"/>
    <w:next w:val="a"/>
    <w:semiHidden/>
    <w:pPr>
      <w:spacing w:after="120"/>
    </w:pPr>
    <w:rPr>
      <w:sz w:val="2"/>
      <w:szCs w:val="2"/>
    </w:rPr>
  </w:style>
  <w:style w:type="character" w:styleId="a5">
    <w:name w:val="Emphasis"/>
    <w:basedOn w:val="a0"/>
    <w:uiPriority w:val="22"/>
    <w:qFormat/>
    <w:rPr>
      <w:i/>
      <w:iCs/>
    </w:rPr>
  </w:style>
  <w:style w:type="character" w:styleId="a6">
    <w:name w:val="Strong"/>
    <w:basedOn w:val="a0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C6C6C6"/>
      </w:pBdr>
      <w:spacing w:after="0"/>
    </w:pPr>
    <w:rPr>
      <w:sz w:val="2"/>
      <w:szCs w:val="2"/>
    </w:rPr>
  </w:style>
  <w:style w:type="paragraph" w:styleId="a7">
    <w:name w:val="Quote"/>
    <w:basedOn w:val="a"/>
    <w:next w:val="a"/>
    <w:uiPriority w:val="1"/>
    <w:qFormat/>
    <w:pPr>
      <w:ind w:left="720" w:right="720"/>
    </w:pPr>
    <w:rPr>
      <w:color w:val="000000" w:themeColor="text1"/>
    </w:rPr>
  </w:style>
  <w:style w:type="paragraph" w:styleId="a8">
    <w:name w:val="Normal (Web)"/>
    <w:basedOn w:val="a"/>
    <w:uiPriority w:val="99"/>
    <w:rsid w:val="001A4199"/>
  </w:style>
  <w:style w:type="character" w:styleId="a9">
    <w:name w:val="Hyperlink"/>
    <w:basedOn w:val="a0"/>
    <w:uiPriority w:val="99"/>
    <w:semiHidden/>
    <w:unhideWhenUsed/>
    <w:rsid w:val="00E60C4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104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4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10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8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0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://www.whois.net/" TargetMode="Externa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rogram%20Files\Microsoft%20Office\Templates\2052\Blog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951208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EFC411F-33E5-4F8D-BE94-9EC7D8A187FD}"/>
      </w:docPartPr>
      <w:docPartBody>
        <w:p w:rsidR="00000000" w:rsidRDefault="004076E2">
          <w:r w:rsidRPr="00D00FF2">
            <w:rPr>
              <w:rStyle w:val="a3"/>
              <w:rFonts w:hint="eastAsia"/>
            </w:rPr>
            <w:t>[</w:t>
          </w:r>
          <w:r w:rsidRPr="00D00FF2">
            <w:rPr>
              <w:rStyle w:val="a3"/>
              <w:rFonts w:hint="eastAsia"/>
            </w:rPr>
            <w:t>在此处输入文章标题</w:t>
          </w:r>
          <w:r w:rsidRPr="00D00FF2">
            <w:rPr>
              <w:rStyle w:val="a3"/>
              <w:rFonts w:hint="eastAsia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76E2"/>
    <w:rsid w:val="003C4C7A"/>
    <w:rsid w:val="00407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076E2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logPostInfo xmlns="http://www.microsoft.com/Office/Word/BlogTool">
  <PostTitle>★Kali信息收集~2.Whois ：域名信息</PostTitle>
  <PostDate>2015-12-24T16:53:06Z</PostDate>
  <PostID>5074768</PostID>
  <Category1/>
  <Category2/>
  <Category3/>
  <Category4/>
  <Category5/>
  <Category6/>
  <Category7/>
  <Category8/>
  <Category9/>
  <Category10/>
  <Account>d1aad5d4-1b6e-4765-a241-568f8db0c505</Account>
  <Enclosure/>
  <ProviderInfo>
    <PostURL/>
    <API/>
    <Categories/>
    <Trackbacks/>
    <Enclosures/>
    <BlogName/>
    <ImagePostAddress/>
  </ProviderInfo>
  <DefaultAccountEnsured/>
  <PublishedAccount>d1aad5d4-1b6e-4765-a241-568f8db0c505</PublishedAccount>
</BlogPostInfo>
</file>

<file path=customXml/itemProps1.xml><?xml version="1.0" encoding="utf-8"?>
<ds:datastoreItem xmlns:ds="http://schemas.openxmlformats.org/officeDocument/2006/customXml" ds:itemID="{5F329CAD-B019-4FA6-9FEF-74898909AD20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Blog.dotx</Template>
  <TotalTime>2</TotalTime>
  <Pages>1</Pages>
  <Words>36</Words>
  <Characters>206</Characters>
  <Application>Microsoft Office Word</Application>
  <DocSecurity>0</DocSecurity>
  <Lines>1</Lines>
  <Paragraphs>1</Paragraphs>
  <ScaleCrop>false</ScaleCrop>
  <Company/>
  <LinksUpToDate>false</LinksUpToDate>
  <CharactersWithSpaces>241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DNT</dc:creator>
  <cp:keywords/>
  <dc:description/>
  <cp:lastModifiedBy>nitian du</cp:lastModifiedBy>
  <cp:revision>1</cp:revision>
  <dcterms:created xsi:type="dcterms:W3CDTF">2015-12-24T16:52:00Z</dcterms:created>
  <dcterms:modified xsi:type="dcterms:W3CDTF">2015-12-24T16:54:00Z</dcterms:modified>
</cp:coreProperties>
</file>