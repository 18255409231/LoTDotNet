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/>
          <w:color w:val="auto"/>
        </w:rPr>
        <w:id w:val="89512093"/>
        <w:lock w:val="sdtContentLocked"/>
        <w:group/>
      </w:sdtPr>
      <w:sdtEndPr>
        <w:rPr>
          <w:sz w:val="2"/>
          <w:szCs w:val="2"/>
        </w:rPr>
      </w:sdtEndPr>
      <w:sdtContent>
        <w:p w:rsidR="002A2058" w:rsidRDefault="002A2058" w:rsidP="002A2058">
          <w:pPr>
            <w:pStyle w:val="PublishStatus"/>
          </w:pPr>
          <w:r>
            <w:t>此文章已于</w:t>
          </w:r>
          <w:r>
            <w:t xml:space="preserve"> 1:12:26 2015/12/25 </w:t>
          </w:r>
          <w:r>
            <w:t>发布到</w:t>
          </w:r>
          <w:r>
            <w:t xml:space="preserve"> Net | Linux | </w:t>
          </w:r>
          <w:r>
            <w:t>安全</w:t>
          </w:r>
        </w:p>
        <w:bookmarkStart w:id="0" w:name="_GoBack" w:displacedByCustomXml="next"/>
        <w:sdt>
          <w:sdtPr>
            <w:rPr>
              <w:rFonts w:ascii="Segoe UI Symbol" w:eastAsia="宋体" w:hAnsi="Segoe UI Symbol" w:cs="宋体"/>
              <w:sz w:val="40"/>
              <w:szCs w:val="40"/>
            </w:rPr>
            <w:alias w:val="文章标题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Content>
            <w:p w:rsidR="00E204FA" w:rsidRDefault="002A2058">
              <w:pPr>
                <w:pStyle w:val="Publishwithline"/>
              </w:pPr>
              <w:r w:rsidRPr="002A2058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★</w:t>
              </w:r>
              <w:r w:rsidRPr="002A2058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Kali</w:t>
              </w:r>
              <w:r w:rsidRPr="002A2058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信息收集★</w:t>
              </w:r>
              <w:r w:rsidRPr="002A2058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 xml:space="preserve">8.Nmap </w:t>
              </w:r>
              <w:r w:rsidRPr="002A2058">
                <w:rPr>
                  <w:rFonts w:ascii="Segoe UI Symbol" w:eastAsia="宋体" w:hAnsi="Segoe UI Symbol" w:cs="宋体" w:hint="eastAsia"/>
                  <w:sz w:val="40"/>
                  <w:szCs w:val="40"/>
                </w:rPr>
                <w:t>：端口扫描</w:t>
              </w:r>
            </w:p>
          </w:sdtContent>
        </w:sdt>
        <w:bookmarkEnd w:id="0"/>
        <w:p w:rsidR="00E204FA" w:rsidRDefault="00E204FA">
          <w:pPr>
            <w:pStyle w:val="underline"/>
          </w:pPr>
        </w:p>
        <w:p w:rsidR="00E204FA" w:rsidRDefault="002A2058">
          <w:pPr>
            <w:pStyle w:val="PadderBetweenControlandBody"/>
          </w:pPr>
        </w:p>
      </w:sdtContent>
    </w:sdt>
    <w:p w:rsidR="002A2058" w:rsidRPr="002A2058" w:rsidRDefault="002A2058" w:rsidP="002A2058">
      <w:pPr>
        <w:numPr>
          <w:ilvl w:val="1"/>
          <w:numId w:val="2"/>
        </w:numPr>
        <w:spacing w:after="0"/>
        <w:ind w:left="1236"/>
        <w:textAlignment w:val="center"/>
        <w:rPr>
          <w:rFonts w:ascii="微软雅黑" w:eastAsia="微软雅黑" w:hAnsi="微软雅黑" w:cs="宋体"/>
          <w:b/>
          <w:bCs/>
          <w:sz w:val="28"/>
          <w:szCs w:val="28"/>
        </w:rPr>
      </w:pPr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参数：（</w:t>
      </w:r>
      <w:proofErr w:type="spellStart"/>
      <w:r w:rsidRPr="002A2058">
        <w:rPr>
          <w:rFonts w:ascii="Calibri" w:eastAsia="微软雅黑" w:hAnsi="Calibri" w:cs="宋体"/>
          <w:b/>
          <w:bCs/>
          <w:sz w:val="28"/>
          <w:szCs w:val="28"/>
        </w:rPr>
        <w:t>Zenmap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是</w:t>
      </w:r>
      <w:proofErr w:type="spellStart"/>
      <w:r w:rsidRPr="002A2058">
        <w:rPr>
          <w:rFonts w:ascii="Calibri" w:eastAsia="微软雅黑" w:hAnsi="Calibri" w:cs="宋体"/>
          <w:b/>
          <w:bCs/>
          <w:sz w:val="28"/>
          <w:szCs w:val="28"/>
        </w:rPr>
        <w:t>Nmap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图形化工具，不想打指令的可以直接使用）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 w:hint="eastAsia"/>
          <w:szCs w:val="22"/>
        </w:rPr>
      </w:pPr>
      <w:r w:rsidRPr="002A2058">
        <w:rPr>
          <w:rFonts w:ascii="微软雅黑" w:eastAsia="微软雅黑" w:hAnsi="微软雅黑" w:cs="宋体" w:hint="eastAsia"/>
          <w:szCs w:val="22"/>
        </w:rPr>
        <w:t>详细：</w:t>
      </w:r>
      <w:hyperlink r:id="rId6" w:history="1">
        <w:r w:rsidRPr="002A2058">
          <w:rPr>
            <w:rFonts w:ascii="微软雅黑" w:eastAsia="微软雅黑" w:hAnsi="微软雅黑" w:cs="宋体" w:hint="eastAsia"/>
            <w:color w:val="0000FF"/>
            <w:szCs w:val="22"/>
            <w:u w:val="single"/>
          </w:rPr>
          <w:t xml:space="preserve">https://nmap.org/man/zh/index.html </w:t>
        </w:r>
      </w:hyperlink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 w:hint="eastAsia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619500"/>
            <wp:effectExtent l="0" t="0" r="0" b="0"/>
            <wp:docPr id="28" name="图片 28" descr="计算机生成了可选文字:&#10;/ home/ dnt# nmap - h &#10;Nmap 6. 49BETA4 ( &#10;https: //nmap. org ) &#10;Usage: nmap (Scan Type( s) I (Opt Ions) (target specificatioro &#10;TARGET &#10;SPEC &#10;CA ION &#10;Can pass hostnames, &#10;IP addresses, &#10;netwo rks, etc. &#10;ft. &#10;com/24, 192. 168. O. 1; &#10;10. o. 255. 1-254 &#10;x: scanme. nmap. org, ml c roso &#10;-il_ cinputfilename»: &#10;Input from list &#10;f hosts/ netwo rks &#10;iR enum host&quot;: Choose random targets &#10;exclude chostl(, host21 1, host31 , &#10;Exclude hosts/ netwo rks &#10;-exclude file exclude &#10;file &#10;Exclude &#10;list from fil &#10;HOST DISCOVERY: &#10;st Scan &#10;simply list targets to scan &#10;sn: Ping Scan &#10;disable port scan &#10;-Pn: T reat all hosts as online &#10;skip host discovery &#10;PS/ PA/ PCI/ po rtlistl &#10;TCP S Y N/ ACK, UDP or SC TP discovery to given ports &#10;PE/ PM: ICMP echo, &#10;timestamp, and netmask request discovery probes &#10;POI protoco &#10;1 listl &#10;IP Protocol Ping &#10;-n/ -R: Never do DNS resolution/ Always resolve (default. &#10;sometimes) &#10;- dns- servers (servl(, serv21 , &#10;Spec 1 y custom DNS servers &#10;system- dns: &#10;Use OS' s DNS resolver &#10;Trace hop path to each host &#10;-trace route: &#10;SCAN TECHNIQUES &#10;- SS/ s /sA/ sW/ sM: TCP S Y N/ ACK/Window/ Maimon scans &#10;so: UDP Scan &#10;- SNI sF/ sX: &#10;TCP Null, FIN, and Xmas scans &#10;scan flags c flags»: Customize TCP scan flags &#10;-sl czombie host(: probeportl &#10;Idle scan &#10;sz: SCTP INIT/ COOKI &#10;CHO scans &#10;IP protocol scan &#10;b (FTP relay host»: &#10;FTP bounce sca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/ home/ dnt# nmap - h &#10;Nmap 6. 49BETA4 ( &#10;https: //nmap. org ) &#10;Usage: nmap (Scan Type( s) I (Opt Ions) (target specificatioro &#10;TARGET &#10;SPEC &#10;CA ION &#10;Can pass hostnames, &#10;IP addresses, &#10;netwo rks, etc. &#10;ft. &#10;com/24, 192. 168. O. 1; &#10;10. o. 255. 1-254 &#10;x: scanme. nmap. org, ml c roso &#10;-il_ cinputfilename»: &#10;Input from list &#10;f hosts/ netwo rks &#10;iR enum host&quot;: Choose random targets &#10;exclude chostl(, host21 1, host31 , &#10;Exclude hosts/ netwo rks &#10;-exclude file exclude &#10;file &#10;Exclude &#10;list from fil &#10;HOST DISCOVERY: &#10;st Scan &#10;simply list targets to scan &#10;sn: Ping Scan &#10;disable port scan &#10;-Pn: T reat all hosts as online &#10;skip host discovery &#10;PS/ PA/ PCI/ po rtlistl &#10;TCP S Y N/ ACK, UDP or SC TP discovery to given ports &#10;PE/ PM: ICMP echo, &#10;timestamp, and netmask request discovery probes &#10;POI protoco &#10;1 listl &#10;IP Protocol Ping &#10;-n/ -R: Never do DNS resolution/ Always resolve (default. &#10;sometimes) &#10;- dns- servers (servl(, serv21 , &#10;Spec 1 y custom DNS servers &#10;system- dns: &#10;Use OS' s DNS resolver &#10;Trace hop path to each host &#10;-trace route: &#10;SCAN TECHNIQUES &#10;- SS/ s /sA/ sW/ sM: TCP S Y N/ ACK/Window/ Maimon scans &#10;so: UDP Scan &#10;- SNI sF/ sX: &#10;TCP Null, FIN, and Xmas scans &#10;scan flags c flags»: Customize TCP scan flags &#10;-sl czombie host(: probeportl &#10;Idle scan &#10;sz: SCTP INIT/ COOKI &#10;CHO scans &#10;IP protocol scan &#10;b (FTP relay host»: &#10;FTP bounce scan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Usage: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[Scan Type(s)] [Options] {target specification}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TARGET SPECIFICATION: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Can pass hostnames, IP addresses, networks, etc.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Ex: scanme.nmap.org, microsoft.com/24, 192.168.0.1; 10.0.0-255.1-254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</w:t>
      </w:r>
      <w:proofErr w:type="spellStart"/>
      <w:proofErr w:type="gramStart"/>
      <w:r w:rsidRPr="002A2058">
        <w:rPr>
          <w:rFonts w:ascii="Calibri" w:eastAsia="宋体" w:hAnsi="Calibri" w:cs="宋体"/>
          <w:color w:val="C00000"/>
          <w:szCs w:val="22"/>
        </w:rPr>
        <w:t>iL</w:t>
      </w:r>
      <w:proofErr w:type="spellEnd"/>
      <w:proofErr w:type="gramEnd"/>
      <w:r w:rsidRPr="002A2058">
        <w:rPr>
          <w:rFonts w:ascii="Calibri" w:eastAsia="宋体" w:hAnsi="Calibri" w:cs="宋体"/>
          <w:color w:val="C00000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inputfilename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&gt;: Input from list of hosts/networks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iR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szCs w:val="22"/>
        </w:rPr>
        <w:t>num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hosts&gt;: Choose random targets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--exclude &lt;</w:t>
      </w:r>
      <w:proofErr w:type="gramStart"/>
      <w:r w:rsidRPr="002A2058">
        <w:rPr>
          <w:rFonts w:ascii="Calibri" w:eastAsia="宋体" w:hAnsi="Calibri" w:cs="宋体"/>
          <w:szCs w:val="22"/>
        </w:rPr>
        <w:t>host1[</w:t>
      </w:r>
      <w:proofErr w:type="gramEnd"/>
      <w:r w:rsidRPr="002A2058">
        <w:rPr>
          <w:rFonts w:ascii="Calibri" w:eastAsia="宋体" w:hAnsi="Calibri" w:cs="宋体"/>
          <w:szCs w:val="22"/>
        </w:rPr>
        <w:t>,host2][,host3],...&gt;: Exclude hosts/networks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excludefile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szCs w:val="22"/>
        </w:rPr>
        <w:t>exclude_file</w:t>
      </w:r>
      <w:proofErr w:type="spellEnd"/>
      <w:r w:rsidRPr="002A2058">
        <w:rPr>
          <w:rFonts w:ascii="Calibri" w:eastAsia="宋体" w:hAnsi="Calibri" w:cs="宋体"/>
          <w:szCs w:val="22"/>
        </w:rPr>
        <w:t>&gt;: Exclude list from file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 w:hint="eastAsia"/>
          <w:b/>
          <w:bCs/>
          <w:color w:val="C00000"/>
          <w:szCs w:val="22"/>
        </w:rPr>
        <w:t>HOST DISCOVERY</w:t>
      </w:r>
      <w:r w:rsidRPr="002A2058">
        <w:rPr>
          <w:rFonts w:ascii="Calibri" w:eastAsia="宋体" w:hAnsi="Calibri" w:cs="宋体" w:hint="eastAsia"/>
          <w:color w:val="C00000"/>
          <w:szCs w:val="22"/>
        </w:rPr>
        <w:t>:</w:t>
      </w:r>
      <w:r w:rsidRPr="002A2058">
        <w:rPr>
          <w:rFonts w:ascii="Calibri" w:eastAsia="宋体" w:hAnsi="Calibri" w:cs="宋体"/>
          <w:color w:val="C00000"/>
          <w:szCs w:val="22"/>
        </w:rPr>
        <w:t xml:space="preserve">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sL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>: List Scan - simply list targets to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sn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>: Ping Scan - disable port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Calibri" w:eastAsia="宋体" w:hAnsi="Calibri" w:cs="宋体"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Pn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: Treat all hosts as online -- skip host discovery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-PS/PA/PU/</w:t>
      </w:r>
      <w:proofErr w:type="gramStart"/>
      <w:r w:rsidRPr="002A2058">
        <w:rPr>
          <w:rFonts w:ascii="Calibri" w:eastAsia="宋体" w:hAnsi="Calibri" w:cs="宋体"/>
          <w:szCs w:val="22"/>
        </w:rPr>
        <w:t>PY[</w:t>
      </w:r>
      <w:proofErr w:type="spellStart"/>
      <w:proofErr w:type="gramEnd"/>
      <w:r w:rsidRPr="002A2058">
        <w:rPr>
          <w:rFonts w:ascii="Calibri" w:eastAsia="宋体" w:hAnsi="Calibri" w:cs="宋体"/>
          <w:szCs w:val="22"/>
        </w:rPr>
        <w:t>portlist</w:t>
      </w:r>
      <w:proofErr w:type="spellEnd"/>
      <w:r w:rsidRPr="002A2058">
        <w:rPr>
          <w:rFonts w:ascii="Calibri" w:eastAsia="宋体" w:hAnsi="Calibri" w:cs="宋体"/>
          <w:szCs w:val="22"/>
        </w:rPr>
        <w:t>]: TCP SYN/ACK, UDP or SCTP discovery to given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-PE/PP/PM: ICMP echo, timestamp, and </w:t>
      </w:r>
      <w:proofErr w:type="spellStart"/>
      <w:r w:rsidRPr="002A2058">
        <w:rPr>
          <w:rFonts w:ascii="Calibri" w:eastAsia="宋体" w:hAnsi="Calibri" w:cs="宋体"/>
          <w:szCs w:val="22"/>
        </w:rPr>
        <w:t>netmask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request discovery probes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gramStart"/>
      <w:r w:rsidRPr="002A2058">
        <w:rPr>
          <w:rFonts w:ascii="Calibri" w:eastAsia="宋体" w:hAnsi="Calibri" w:cs="宋体"/>
          <w:szCs w:val="22"/>
        </w:rPr>
        <w:t>PO[</w:t>
      </w:r>
      <w:proofErr w:type="gramEnd"/>
      <w:r w:rsidRPr="002A2058">
        <w:rPr>
          <w:rFonts w:ascii="Calibri" w:eastAsia="宋体" w:hAnsi="Calibri" w:cs="宋体"/>
          <w:szCs w:val="22"/>
        </w:rPr>
        <w:t>protocol list]: IP Protocol Ping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-n/-R: Never do DNS resolution/Always resolve [default: sometimes]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dns</w:t>
      </w:r>
      <w:proofErr w:type="spellEnd"/>
      <w:r w:rsidRPr="002A2058">
        <w:rPr>
          <w:rFonts w:ascii="Calibri" w:eastAsia="宋体" w:hAnsi="Calibri" w:cs="宋体"/>
          <w:szCs w:val="22"/>
        </w:rPr>
        <w:t>-servers &lt;</w:t>
      </w:r>
      <w:proofErr w:type="gramStart"/>
      <w:r w:rsidRPr="002A2058">
        <w:rPr>
          <w:rFonts w:ascii="Calibri" w:eastAsia="宋体" w:hAnsi="Calibri" w:cs="宋体"/>
          <w:szCs w:val="22"/>
        </w:rPr>
        <w:t>serv1[</w:t>
      </w:r>
      <w:proofErr w:type="gramEnd"/>
      <w:r w:rsidRPr="002A2058">
        <w:rPr>
          <w:rFonts w:ascii="Calibri" w:eastAsia="宋体" w:hAnsi="Calibri" w:cs="宋体"/>
          <w:szCs w:val="22"/>
        </w:rPr>
        <w:t>,serv2],...&gt;: Specify custom DNS servers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--system-</w:t>
      </w:r>
      <w:proofErr w:type="spellStart"/>
      <w:r w:rsidRPr="002A2058">
        <w:rPr>
          <w:rFonts w:ascii="Calibri" w:eastAsia="宋体" w:hAnsi="Calibri" w:cs="宋体"/>
          <w:szCs w:val="22"/>
        </w:rPr>
        <w:t>dns</w:t>
      </w:r>
      <w:proofErr w:type="spellEnd"/>
      <w:r w:rsidRPr="002A2058">
        <w:rPr>
          <w:rFonts w:ascii="Calibri" w:eastAsia="宋体" w:hAnsi="Calibri" w:cs="宋体"/>
          <w:szCs w:val="22"/>
        </w:rPr>
        <w:t>: Use OS's DNS resolver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  <w:r w:rsidRPr="002A2058">
        <w:rPr>
          <w:rFonts w:ascii="Calibri" w:eastAsia="宋体" w:hAnsi="Calibri" w:cs="宋体"/>
          <w:szCs w:val="22"/>
        </w:rPr>
        <w:t>: Trace hop path to each host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b/>
          <w:bCs/>
          <w:color w:val="C00000"/>
          <w:szCs w:val="22"/>
        </w:rPr>
        <w:t>SCAN TECHNIQUES: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Calibri" w:eastAsia="宋体" w:hAnsi="Calibri" w:cs="宋体"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sS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sT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sA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sW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sM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: TCP SYN/</w:t>
      </w:r>
      <w:proofErr w:type="gramStart"/>
      <w:r w:rsidRPr="002A2058">
        <w:rPr>
          <w:rFonts w:ascii="Calibri" w:eastAsia="宋体" w:hAnsi="Calibri" w:cs="宋体"/>
          <w:color w:val="C00000"/>
          <w:szCs w:val="22"/>
        </w:rPr>
        <w:t>Connect(</w:t>
      </w:r>
      <w:proofErr w:type="gramEnd"/>
      <w:r w:rsidRPr="002A2058">
        <w:rPr>
          <w:rFonts w:ascii="Calibri" w:eastAsia="宋体" w:hAnsi="Calibri" w:cs="宋体"/>
          <w:color w:val="C00000"/>
          <w:szCs w:val="22"/>
        </w:rPr>
        <w:t>)/ACK/Window/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Maimon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 xml:space="preserve"> scans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sU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: UDP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sN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sF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color w:val="C00000"/>
          <w:szCs w:val="22"/>
        </w:rPr>
        <w:t>sX</w:t>
      </w:r>
      <w:proofErr w:type="spellEnd"/>
      <w:r w:rsidRPr="002A2058">
        <w:rPr>
          <w:rFonts w:ascii="Calibri" w:eastAsia="宋体" w:hAnsi="Calibri" w:cs="宋体"/>
          <w:color w:val="C00000"/>
          <w:szCs w:val="22"/>
        </w:rPr>
        <w:t>: TCP Null, FIN, and Xmas scans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scanflags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&lt;flags&gt;: Customize TCP scan flags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sI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&lt;zombie </w:t>
      </w:r>
      <w:proofErr w:type="gramStart"/>
      <w:r w:rsidRPr="002A2058">
        <w:rPr>
          <w:rFonts w:ascii="Calibri" w:eastAsia="宋体" w:hAnsi="Calibri" w:cs="宋体"/>
          <w:szCs w:val="22"/>
        </w:rPr>
        <w:t>host[</w:t>
      </w:r>
      <w:proofErr w:type="gramEnd"/>
      <w:r w:rsidRPr="002A2058">
        <w:rPr>
          <w:rFonts w:ascii="Calibri" w:eastAsia="宋体" w:hAnsi="Calibri" w:cs="宋体"/>
          <w:szCs w:val="22"/>
        </w:rPr>
        <w:t>:</w:t>
      </w:r>
      <w:proofErr w:type="spellStart"/>
      <w:r w:rsidRPr="002A2058">
        <w:rPr>
          <w:rFonts w:ascii="Calibri" w:eastAsia="宋体" w:hAnsi="Calibri" w:cs="宋体"/>
          <w:szCs w:val="22"/>
        </w:rPr>
        <w:t>probeport</w:t>
      </w:r>
      <w:proofErr w:type="spellEnd"/>
      <w:r w:rsidRPr="002A2058">
        <w:rPr>
          <w:rFonts w:ascii="Calibri" w:eastAsia="宋体" w:hAnsi="Calibri" w:cs="宋体"/>
          <w:szCs w:val="22"/>
        </w:rPr>
        <w:t>]&gt;: Idle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sY</w:t>
      </w:r>
      <w:proofErr w:type="spellEnd"/>
      <w:r w:rsidRPr="002A2058">
        <w:rPr>
          <w:rFonts w:ascii="Calibri" w:eastAsia="宋体" w:hAnsi="Calibri" w:cs="宋体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szCs w:val="22"/>
        </w:rPr>
        <w:t>sZ</w:t>
      </w:r>
      <w:proofErr w:type="spellEnd"/>
      <w:r w:rsidRPr="002A2058">
        <w:rPr>
          <w:rFonts w:ascii="Calibri" w:eastAsia="宋体" w:hAnsi="Calibri" w:cs="宋体"/>
          <w:szCs w:val="22"/>
        </w:rPr>
        <w:t>: SCTP INIT/COOKIE-ECHO scans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sO</w:t>
      </w:r>
      <w:proofErr w:type="spellEnd"/>
      <w:r w:rsidRPr="002A2058">
        <w:rPr>
          <w:rFonts w:ascii="Calibri" w:eastAsia="宋体" w:hAnsi="Calibri" w:cs="宋体"/>
          <w:szCs w:val="22"/>
        </w:rPr>
        <w:t>: IP protocol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-b &lt;FTP relay host&gt;: FTP bounce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b/>
          <w:bCs/>
          <w:color w:val="C00000"/>
          <w:szCs w:val="22"/>
        </w:rPr>
        <w:t>PORT SPECIFICATION AND SCAN ORDER: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-p &lt;port ranges&gt;: Only scan specified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Ex: -p22; -p1-65535; -p U:53,111,137,T:21-25,80,139,8080,S:9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--exclude-ports &lt;port ranges&gt;: Exclude the specified ports from scanning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-F: Fast mode - Scan fewer ports than the default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-r: Scan ports consecutively - don't randomize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--top-ports &lt;number&gt;: Scan &lt;number&gt; most common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--port-ratio &lt;ratio&gt;: Scan ports more common than &lt;ratio&gt;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SERVICE/VERSION DETECTION: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sV</w:t>
      </w:r>
      <w:proofErr w:type="spellEnd"/>
      <w:r w:rsidRPr="002A2058">
        <w:rPr>
          <w:rFonts w:ascii="Calibri" w:eastAsia="宋体" w:hAnsi="Calibri" w:cs="宋体"/>
          <w:szCs w:val="22"/>
        </w:rPr>
        <w:t>: Probe open ports to determine service/version info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--version-intensity &lt;level&gt;: Set from 0 (light) to 9 (try all probes)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--version-light: Limit to most likely probes (intensity 2)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--version-all: Try every single probe (intensity 9)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--version-trace: Show detailed version scan activity (for debugging)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SCRIPT SCAN: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sC</w:t>
      </w:r>
      <w:proofErr w:type="spellEnd"/>
      <w:r w:rsidRPr="002A2058">
        <w:rPr>
          <w:rFonts w:ascii="Calibri" w:eastAsia="宋体" w:hAnsi="Calibri" w:cs="宋体"/>
          <w:szCs w:val="22"/>
        </w:rPr>
        <w:t>: equivalent to --script=default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--script=&lt;</w:t>
      </w:r>
      <w:proofErr w:type="spellStart"/>
      <w:r w:rsidRPr="002A2058">
        <w:rPr>
          <w:rFonts w:ascii="Calibri" w:eastAsia="宋体" w:hAnsi="Calibri" w:cs="宋体"/>
          <w:szCs w:val="22"/>
        </w:rPr>
        <w:t>Lua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scripts</w:t>
      </w:r>
      <w:proofErr w:type="gramStart"/>
      <w:r w:rsidRPr="002A2058">
        <w:rPr>
          <w:rFonts w:ascii="Calibri" w:eastAsia="宋体" w:hAnsi="Calibri" w:cs="宋体"/>
          <w:szCs w:val="22"/>
        </w:rPr>
        <w:t>&gt;: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szCs w:val="22"/>
        </w:rPr>
        <w:t>Lua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scripts&gt; is a comma separated list of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</w:t>
      </w:r>
      <w:proofErr w:type="gramStart"/>
      <w:r w:rsidRPr="002A2058">
        <w:rPr>
          <w:rFonts w:ascii="Calibri" w:eastAsia="宋体" w:hAnsi="Calibri" w:cs="宋体"/>
          <w:szCs w:val="22"/>
        </w:rPr>
        <w:t>directories</w:t>
      </w:r>
      <w:proofErr w:type="gramEnd"/>
      <w:r w:rsidRPr="002A2058">
        <w:rPr>
          <w:rFonts w:ascii="Calibri" w:eastAsia="宋体" w:hAnsi="Calibri" w:cs="宋体"/>
          <w:szCs w:val="22"/>
        </w:rPr>
        <w:t>, script-files or script-categories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--script-</w:t>
      </w:r>
      <w:proofErr w:type="spellStart"/>
      <w:r w:rsidRPr="002A2058">
        <w:rPr>
          <w:rFonts w:ascii="Calibri" w:eastAsia="宋体" w:hAnsi="Calibri" w:cs="宋体"/>
          <w:szCs w:val="22"/>
        </w:rPr>
        <w:t>args</w:t>
      </w:r>
      <w:proofErr w:type="spellEnd"/>
      <w:r w:rsidRPr="002A2058">
        <w:rPr>
          <w:rFonts w:ascii="Calibri" w:eastAsia="宋体" w:hAnsi="Calibri" w:cs="宋体"/>
          <w:szCs w:val="22"/>
        </w:rPr>
        <w:t>=&lt;n1=v1</w:t>
      </w:r>
      <w:proofErr w:type="gramStart"/>
      <w:r w:rsidRPr="002A2058">
        <w:rPr>
          <w:rFonts w:ascii="Calibri" w:eastAsia="宋体" w:hAnsi="Calibri" w:cs="宋体"/>
          <w:szCs w:val="22"/>
        </w:rPr>
        <w:t>,[</w:t>
      </w:r>
      <w:proofErr w:type="gramEnd"/>
      <w:r w:rsidRPr="002A2058">
        <w:rPr>
          <w:rFonts w:ascii="Calibri" w:eastAsia="宋体" w:hAnsi="Calibri" w:cs="宋体"/>
          <w:szCs w:val="22"/>
        </w:rPr>
        <w:t>n2=v2,...]&gt;: provide arguments to scripts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--script-</w:t>
      </w:r>
      <w:proofErr w:type="spellStart"/>
      <w:r w:rsidRPr="002A2058">
        <w:rPr>
          <w:rFonts w:ascii="Calibri" w:eastAsia="宋体" w:hAnsi="Calibri" w:cs="宋体"/>
          <w:szCs w:val="22"/>
        </w:rPr>
        <w:t>args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-file=filename: provide NSE script </w:t>
      </w:r>
      <w:proofErr w:type="spellStart"/>
      <w:r w:rsidRPr="002A2058">
        <w:rPr>
          <w:rFonts w:ascii="Calibri" w:eastAsia="宋体" w:hAnsi="Calibri" w:cs="宋体"/>
          <w:szCs w:val="22"/>
        </w:rPr>
        <w:t>args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in a file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--script-trace: Show all data sent and received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--script-</w:t>
      </w:r>
      <w:proofErr w:type="spellStart"/>
      <w:r w:rsidRPr="002A2058">
        <w:rPr>
          <w:rFonts w:ascii="Calibri" w:eastAsia="宋体" w:hAnsi="Calibri" w:cs="宋体"/>
          <w:szCs w:val="22"/>
        </w:rPr>
        <w:t>updatedb</w:t>
      </w:r>
      <w:proofErr w:type="spellEnd"/>
      <w:r w:rsidRPr="002A2058">
        <w:rPr>
          <w:rFonts w:ascii="Calibri" w:eastAsia="宋体" w:hAnsi="Calibri" w:cs="宋体"/>
          <w:szCs w:val="22"/>
        </w:rPr>
        <w:t>: Update the script database.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--script-help=&lt;</w:t>
      </w:r>
      <w:proofErr w:type="spellStart"/>
      <w:r w:rsidRPr="002A2058">
        <w:rPr>
          <w:rFonts w:ascii="Calibri" w:eastAsia="宋体" w:hAnsi="Calibri" w:cs="宋体"/>
          <w:szCs w:val="22"/>
        </w:rPr>
        <w:t>Lua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scripts&gt;: Show help about scripts.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&lt;</w:t>
      </w:r>
      <w:proofErr w:type="spellStart"/>
      <w:r w:rsidRPr="002A2058">
        <w:rPr>
          <w:rFonts w:ascii="Calibri" w:eastAsia="宋体" w:hAnsi="Calibri" w:cs="宋体"/>
          <w:szCs w:val="22"/>
        </w:rPr>
        <w:t>Lua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scripts&gt; is a comma-separated list of script-files or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</w:t>
      </w:r>
      <w:proofErr w:type="gramStart"/>
      <w:r w:rsidRPr="002A2058">
        <w:rPr>
          <w:rFonts w:ascii="Calibri" w:eastAsia="宋体" w:hAnsi="Calibri" w:cs="宋体"/>
          <w:szCs w:val="22"/>
        </w:rPr>
        <w:t>script-categories</w:t>
      </w:r>
      <w:proofErr w:type="gramEnd"/>
      <w:r w:rsidRPr="002A2058">
        <w:rPr>
          <w:rFonts w:ascii="Calibri" w:eastAsia="宋体" w:hAnsi="Calibri" w:cs="宋体"/>
          <w:szCs w:val="22"/>
        </w:rPr>
        <w:t>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OS DETECTION: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r w:rsidRPr="002A2058">
        <w:rPr>
          <w:rFonts w:ascii="Calibri" w:eastAsia="宋体" w:hAnsi="Calibri" w:cs="宋体"/>
          <w:color w:val="C00000"/>
          <w:szCs w:val="22"/>
        </w:rPr>
        <w:t xml:space="preserve">  -O: Enable OS detection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osscan</w:t>
      </w:r>
      <w:proofErr w:type="spellEnd"/>
      <w:r w:rsidRPr="002A2058">
        <w:rPr>
          <w:rFonts w:ascii="Calibri" w:eastAsia="宋体" w:hAnsi="Calibri" w:cs="宋体"/>
          <w:szCs w:val="22"/>
        </w:rPr>
        <w:t>-limit: Limit OS detection to promising targets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osscan</w:t>
      </w:r>
      <w:proofErr w:type="spellEnd"/>
      <w:r w:rsidRPr="002A2058">
        <w:rPr>
          <w:rFonts w:ascii="Calibri" w:eastAsia="宋体" w:hAnsi="Calibri" w:cs="宋体"/>
          <w:szCs w:val="22"/>
        </w:rPr>
        <w:t>-guess: Guess OS more aggressively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TIMING AND PERFORMANCE: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Options which take &lt;time&gt; are in seconds, or append '</w:t>
      </w:r>
      <w:proofErr w:type="spell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>' (milliseconds),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'</w:t>
      </w:r>
      <w:proofErr w:type="gramStart"/>
      <w:r w:rsidRPr="002A2058">
        <w:rPr>
          <w:rFonts w:ascii="Calibri" w:eastAsia="宋体" w:hAnsi="Calibri" w:cs="宋体"/>
          <w:szCs w:val="22"/>
        </w:rPr>
        <w:t>s</w:t>
      </w:r>
      <w:proofErr w:type="gramEnd"/>
      <w:r w:rsidRPr="002A2058">
        <w:rPr>
          <w:rFonts w:ascii="Calibri" w:eastAsia="宋体" w:hAnsi="Calibri" w:cs="宋体"/>
          <w:szCs w:val="22"/>
        </w:rPr>
        <w:t>' (seconds), 'm' (minutes), or 'h' (hours) to the value (e.g. 30m).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Calibri" w:eastAsia="宋体" w:hAnsi="Calibri" w:cs="宋体"/>
          <w:color w:val="C00000"/>
          <w:szCs w:val="22"/>
        </w:rPr>
        <w:t xml:space="preserve"> -T&lt;0-5&gt;: Set timing template (higher is faster)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--min-</w:t>
      </w:r>
      <w:proofErr w:type="spellStart"/>
      <w:r w:rsidRPr="002A2058">
        <w:rPr>
          <w:rFonts w:ascii="Calibri" w:eastAsia="宋体" w:hAnsi="Calibri" w:cs="宋体"/>
          <w:szCs w:val="22"/>
        </w:rPr>
        <w:t>hostgroup</w:t>
      </w:r>
      <w:proofErr w:type="spellEnd"/>
      <w:r w:rsidRPr="002A2058">
        <w:rPr>
          <w:rFonts w:ascii="Calibri" w:eastAsia="宋体" w:hAnsi="Calibri" w:cs="宋体"/>
          <w:szCs w:val="22"/>
        </w:rPr>
        <w:t>/max-</w:t>
      </w:r>
      <w:proofErr w:type="spellStart"/>
      <w:r w:rsidRPr="002A2058">
        <w:rPr>
          <w:rFonts w:ascii="Calibri" w:eastAsia="宋体" w:hAnsi="Calibri" w:cs="宋体"/>
          <w:szCs w:val="22"/>
        </w:rPr>
        <w:t>hostgroup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&lt;size&gt;: Parallel host scan group sizes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--min-parallelism/max-parallelism &lt;</w:t>
      </w:r>
      <w:proofErr w:type="spellStart"/>
      <w:r w:rsidRPr="002A2058">
        <w:rPr>
          <w:rFonts w:ascii="Calibri" w:eastAsia="宋体" w:hAnsi="Calibri" w:cs="宋体"/>
          <w:szCs w:val="22"/>
        </w:rPr>
        <w:t>numprobes</w:t>
      </w:r>
      <w:proofErr w:type="spellEnd"/>
      <w:r w:rsidRPr="002A2058">
        <w:rPr>
          <w:rFonts w:ascii="Calibri" w:eastAsia="宋体" w:hAnsi="Calibri" w:cs="宋体"/>
          <w:szCs w:val="22"/>
        </w:rPr>
        <w:t>&gt;: Probe parallelization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--min-</w:t>
      </w:r>
      <w:proofErr w:type="spellStart"/>
      <w:r w:rsidRPr="002A2058">
        <w:rPr>
          <w:rFonts w:ascii="Calibri" w:eastAsia="宋体" w:hAnsi="Calibri" w:cs="宋体"/>
          <w:szCs w:val="22"/>
        </w:rPr>
        <w:t>rtt</w:t>
      </w:r>
      <w:proofErr w:type="spellEnd"/>
      <w:r w:rsidRPr="002A2058">
        <w:rPr>
          <w:rFonts w:ascii="Calibri" w:eastAsia="宋体" w:hAnsi="Calibri" w:cs="宋体"/>
          <w:szCs w:val="22"/>
        </w:rPr>
        <w:t>-timeout/max-</w:t>
      </w:r>
      <w:proofErr w:type="spellStart"/>
      <w:r w:rsidRPr="002A2058">
        <w:rPr>
          <w:rFonts w:ascii="Calibri" w:eastAsia="宋体" w:hAnsi="Calibri" w:cs="宋体"/>
          <w:szCs w:val="22"/>
        </w:rPr>
        <w:t>rtt</w:t>
      </w:r>
      <w:proofErr w:type="spellEnd"/>
      <w:r w:rsidRPr="002A2058">
        <w:rPr>
          <w:rFonts w:ascii="Calibri" w:eastAsia="宋体" w:hAnsi="Calibri" w:cs="宋体"/>
          <w:szCs w:val="22"/>
        </w:rPr>
        <w:t>-timeout/initial-</w:t>
      </w:r>
      <w:proofErr w:type="spellStart"/>
      <w:r w:rsidRPr="002A2058">
        <w:rPr>
          <w:rFonts w:ascii="Calibri" w:eastAsia="宋体" w:hAnsi="Calibri" w:cs="宋体"/>
          <w:szCs w:val="22"/>
        </w:rPr>
        <w:t>rtt</w:t>
      </w:r>
      <w:proofErr w:type="spellEnd"/>
      <w:r w:rsidRPr="002A2058">
        <w:rPr>
          <w:rFonts w:ascii="Calibri" w:eastAsia="宋体" w:hAnsi="Calibri" w:cs="宋体"/>
          <w:szCs w:val="22"/>
        </w:rPr>
        <w:t>-timeout &lt;time&gt;: Specifies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</w:t>
      </w:r>
      <w:proofErr w:type="gramStart"/>
      <w:r w:rsidRPr="002A2058">
        <w:rPr>
          <w:rFonts w:ascii="Calibri" w:eastAsia="宋体" w:hAnsi="Calibri" w:cs="宋体"/>
          <w:szCs w:val="22"/>
        </w:rPr>
        <w:t>probe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round trip time.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--max-retries &lt;tries&gt;: Caps number of port scan probe retransmissions.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--host-timeout &lt;time&gt;: Give up on target after this long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--scan-delay/--max-scan-delay &lt;time&gt;: Adjust delay between probes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--min-rate &lt;number&gt;: Send packets no slower than &lt;number&gt; per second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--max-rate &lt;number&gt;: Send packets no faster than &lt;number&gt; per second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FIREWALL/IDS EVASION AND SPOOFING: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-f; --</w:t>
      </w:r>
      <w:proofErr w:type="spellStart"/>
      <w:r w:rsidRPr="002A2058">
        <w:rPr>
          <w:rFonts w:ascii="Calibri" w:eastAsia="宋体" w:hAnsi="Calibri" w:cs="宋体"/>
          <w:szCs w:val="22"/>
        </w:rPr>
        <w:t>mtu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val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>&gt;: fragment packets (optionally w/given MTU)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-D &lt;decoy1</w:t>
      </w:r>
      <w:proofErr w:type="gramStart"/>
      <w:r w:rsidRPr="002A2058">
        <w:rPr>
          <w:rFonts w:ascii="Calibri" w:eastAsia="宋体" w:hAnsi="Calibri" w:cs="宋体"/>
          <w:szCs w:val="22"/>
        </w:rPr>
        <w:t>,decoy2</w:t>
      </w:r>
      <w:proofErr w:type="gramEnd"/>
      <w:r w:rsidRPr="002A2058">
        <w:rPr>
          <w:rFonts w:ascii="Calibri" w:eastAsia="宋体" w:hAnsi="Calibri" w:cs="宋体"/>
          <w:szCs w:val="22"/>
        </w:rPr>
        <w:t>[,ME],...&gt;: Cloak a scan with decoys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-S &lt;</w:t>
      </w:r>
      <w:proofErr w:type="spellStart"/>
      <w:r w:rsidRPr="002A2058">
        <w:rPr>
          <w:rFonts w:ascii="Calibri" w:eastAsia="宋体" w:hAnsi="Calibri" w:cs="宋体"/>
          <w:szCs w:val="22"/>
        </w:rPr>
        <w:t>IP_Address</w:t>
      </w:r>
      <w:proofErr w:type="spellEnd"/>
      <w:r w:rsidRPr="002A2058">
        <w:rPr>
          <w:rFonts w:ascii="Calibri" w:eastAsia="宋体" w:hAnsi="Calibri" w:cs="宋体"/>
          <w:szCs w:val="22"/>
        </w:rPr>
        <w:t>&gt;: Spoof source address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-e &lt;</w:t>
      </w:r>
      <w:proofErr w:type="spellStart"/>
      <w:r w:rsidRPr="002A2058">
        <w:rPr>
          <w:rFonts w:ascii="Calibri" w:eastAsia="宋体" w:hAnsi="Calibri" w:cs="宋体"/>
          <w:szCs w:val="22"/>
        </w:rPr>
        <w:t>iface</w:t>
      </w:r>
      <w:proofErr w:type="spellEnd"/>
      <w:r w:rsidRPr="002A2058">
        <w:rPr>
          <w:rFonts w:ascii="Calibri" w:eastAsia="宋体" w:hAnsi="Calibri" w:cs="宋体"/>
          <w:szCs w:val="22"/>
        </w:rPr>
        <w:t>&gt;: Use specified interface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-g/--source-port &lt;</w:t>
      </w:r>
      <w:proofErr w:type="spellStart"/>
      <w:r w:rsidRPr="002A2058">
        <w:rPr>
          <w:rFonts w:ascii="Calibri" w:eastAsia="宋体" w:hAnsi="Calibri" w:cs="宋体"/>
          <w:szCs w:val="22"/>
        </w:rPr>
        <w:t>portnum</w:t>
      </w:r>
      <w:proofErr w:type="spellEnd"/>
      <w:r w:rsidRPr="002A2058">
        <w:rPr>
          <w:rFonts w:ascii="Calibri" w:eastAsia="宋体" w:hAnsi="Calibri" w:cs="宋体"/>
          <w:szCs w:val="22"/>
        </w:rPr>
        <w:t>&gt;: Use given port number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--proxies &lt;url1</w:t>
      </w:r>
      <w:proofErr w:type="gramStart"/>
      <w:r w:rsidRPr="002A2058">
        <w:rPr>
          <w:rFonts w:ascii="Calibri" w:eastAsia="宋体" w:hAnsi="Calibri" w:cs="宋体"/>
          <w:szCs w:val="22"/>
        </w:rPr>
        <w:t>,[</w:t>
      </w:r>
      <w:proofErr w:type="gramEnd"/>
      <w:r w:rsidRPr="002A2058">
        <w:rPr>
          <w:rFonts w:ascii="Calibri" w:eastAsia="宋体" w:hAnsi="Calibri" w:cs="宋体"/>
          <w:szCs w:val="22"/>
        </w:rPr>
        <w:t>url2],...&gt;: Relay connections through HTTP/SOCKS4 proxies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--data &lt;hex string&gt;: Append a custom payload to </w:t>
      </w:r>
      <w:proofErr w:type="spellStart"/>
      <w:r w:rsidRPr="002A2058">
        <w:rPr>
          <w:rFonts w:ascii="Calibri" w:eastAsia="宋体" w:hAnsi="Calibri" w:cs="宋体"/>
          <w:szCs w:val="22"/>
        </w:rPr>
        <w:t>sent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packets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--data-string &lt;string&gt;: Append a custom ASCII string to </w:t>
      </w:r>
      <w:proofErr w:type="spellStart"/>
      <w:r w:rsidRPr="002A2058">
        <w:rPr>
          <w:rFonts w:ascii="Calibri" w:eastAsia="宋体" w:hAnsi="Calibri" w:cs="宋体"/>
          <w:szCs w:val="22"/>
        </w:rPr>
        <w:t>sent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packets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--data-length &lt;</w:t>
      </w:r>
      <w:proofErr w:type="spellStart"/>
      <w:r w:rsidRPr="002A2058">
        <w:rPr>
          <w:rFonts w:ascii="Calibri" w:eastAsia="宋体" w:hAnsi="Calibri" w:cs="宋体"/>
          <w:szCs w:val="22"/>
        </w:rPr>
        <w:t>num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&gt;: Append random data to </w:t>
      </w:r>
      <w:proofErr w:type="spellStart"/>
      <w:r w:rsidRPr="002A2058">
        <w:rPr>
          <w:rFonts w:ascii="Calibri" w:eastAsia="宋体" w:hAnsi="Calibri" w:cs="宋体"/>
          <w:szCs w:val="22"/>
        </w:rPr>
        <w:t>sent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packets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ip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-options &lt;options&gt;: Send packets with specified </w:t>
      </w:r>
      <w:proofErr w:type="spellStart"/>
      <w:r w:rsidRPr="002A2058">
        <w:rPr>
          <w:rFonts w:ascii="Calibri" w:eastAsia="宋体" w:hAnsi="Calibri" w:cs="宋体"/>
          <w:szCs w:val="22"/>
        </w:rPr>
        <w:t>ip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options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ttl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val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>&gt;: Set IP time-to-live field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--spoof-mac &lt;mac address/prefix/vendor name&gt;: Spoof your MAC address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badsum</w:t>
      </w:r>
      <w:proofErr w:type="spellEnd"/>
      <w:r w:rsidRPr="002A2058">
        <w:rPr>
          <w:rFonts w:ascii="Calibri" w:eastAsia="宋体" w:hAnsi="Calibri" w:cs="宋体"/>
          <w:szCs w:val="22"/>
        </w:rPr>
        <w:t>: Send packets with a bogus TCP/UDP/SCTP checksum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OUTPUT: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oN</w:t>
      </w:r>
      <w:proofErr w:type="spellEnd"/>
      <w:r w:rsidRPr="002A2058">
        <w:rPr>
          <w:rFonts w:ascii="Calibri" w:eastAsia="宋体" w:hAnsi="Calibri" w:cs="宋体"/>
          <w:szCs w:val="22"/>
        </w:rPr>
        <w:t>/-</w:t>
      </w:r>
      <w:proofErr w:type="spellStart"/>
      <w:r w:rsidRPr="002A2058">
        <w:rPr>
          <w:rFonts w:ascii="Calibri" w:eastAsia="宋体" w:hAnsi="Calibri" w:cs="宋体"/>
          <w:szCs w:val="22"/>
        </w:rPr>
        <w:t>oX</w:t>
      </w:r>
      <w:proofErr w:type="spellEnd"/>
      <w:r w:rsidRPr="002A2058">
        <w:rPr>
          <w:rFonts w:ascii="Calibri" w:eastAsia="宋体" w:hAnsi="Calibri" w:cs="宋体"/>
          <w:szCs w:val="22"/>
        </w:rPr>
        <w:t>/-</w:t>
      </w:r>
      <w:proofErr w:type="spellStart"/>
      <w:r w:rsidRPr="002A2058">
        <w:rPr>
          <w:rFonts w:ascii="Calibri" w:eastAsia="宋体" w:hAnsi="Calibri" w:cs="宋体"/>
          <w:szCs w:val="22"/>
        </w:rPr>
        <w:t>oS</w:t>
      </w:r>
      <w:proofErr w:type="spellEnd"/>
      <w:r w:rsidRPr="002A2058">
        <w:rPr>
          <w:rFonts w:ascii="Calibri" w:eastAsia="宋体" w:hAnsi="Calibri" w:cs="宋体"/>
          <w:szCs w:val="22"/>
        </w:rPr>
        <w:t>/-</w:t>
      </w:r>
      <w:proofErr w:type="spellStart"/>
      <w:r w:rsidRPr="002A2058">
        <w:rPr>
          <w:rFonts w:ascii="Calibri" w:eastAsia="宋体" w:hAnsi="Calibri" w:cs="宋体"/>
          <w:szCs w:val="22"/>
        </w:rPr>
        <w:t>oG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&lt;file&gt;: Output scan in normal, XML, s|&lt;</w:t>
      </w:r>
      <w:proofErr w:type="spellStart"/>
      <w:r w:rsidRPr="002A2058">
        <w:rPr>
          <w:rFonts w:ascii="Calibri" w:eastAsia="宋体" w:hAnsi="Calibri" w:cs="宋体"/>
          <w:szCs w:val="22"/>
        </w:rPr>
        <w:t>rIpt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kIddi3,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</w:t>
      </w:r>
      <w:proofErr w:type="gramStart"/>
      <w:r w:rsidRPr="002A2058">
        <w:rPr>
          <w:rFonts w:ascii="Calibri" w:eastAsia="宋体" w:hAnsi="Calibri" w:cs="宋体"/>
          <w:szCs w:val="22"/>
        </w:rPr>
        <w:t>and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szCs w:val="22"/>
        </w:rPr>
        <w:t>Grepable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format, respectively, to the given filename.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</w:t>
      </w:r>
      <w:proofErr w:type="spellStart"/>
      <w:r w:rsidRPr="002A2058">
        <w:rPr>
          <w:rFonts w:ascii="Calibri" w:eastAsia="宋体" w:hAnsi="Calibri" w:cs="宋体"/>
          <w:szCs w:val="22"/>
        </w:rPr>
        <w:t>oA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szCs w:val="22"/>
        </w:rPr>
        <w:t>basename</w:t>
      </w:r>
      <w:proofErr w:type="spellEnd"/>
      <w:r w:rsidRPr="002A2058">
        <w:rPr>
          <w:rFonts w:ascii="Calibri" w:eastAsia="宋体" w:hAnsi="Calibri" w:cs="宋体"/>
          <w:szCs w:val="22"/>
        </w:rPr>
        <w:t>&gt;: Output in the three major formats at once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-v: Increase verbosity level (use -</w:t>
      </w:r>
      <w:proofErr w:type="spellStart"/>
      <w:r w:rsidRPr="002A2058">
        <w:rPr>
          <w:rFonts w:ascii="Calibri" w:eastAsia="宋体" w:hAnsi="Calibri" w:cs="宋体"/>
          <w:szCs w:val="22"/>
        </w:rPr>
        <w:t>vv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or more for greater effect)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-d: Increase debugging level (use -</w:t>
      </w:r>
      <w:proofErr w:type="spellStart"/>
      <w:r w:rsidRPr="002A2058">
        <w:rPr>
          <w:rFonts w:ascii="Calibri" w:eastAsia="宋体" w:hAnsi="Calibri" w:cs="宋体"/>
          <w:szCs w:val="22"/>
        </w:rPr>
        <w:t>dd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or more for greater effect)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--reason: Display the reason a port is in a particular state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--open: Only show open (or possibly open)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--packet-trace: Show all packets sent and received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iflist</w:t>
      </w:r>
      <w:proofErr w:type="spellEnd"/>
      <w:r w:rsidRPr="002A2058">
        <w:rPr>
          <w:rFonts w:ascii="Calibri" w:eastAsia="宋体" w:hAnsi="Calibri" w:cs="宋体"/>
          <w:szCs w:val="22"/>
        </w:rPr>
        <w:t>: Print host interfaces and routes (for debugging)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--append-output: Append to rather than clobber specified output files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--resume &lt;filename&gt;: Resume an aborted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stylesheet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&lt;path/URL&gt;: XSL </w:t>
      </w:r>
      <w:proofErr w:type="spellStart"/>
      <w:r w:rsidRPr="002A2058">
        <w:rPr>
          <w:rFonts w:ascii="Calibri" w:eastAsia="宋体" w:hAnsi="Calibri" w:cs="宋体"/>
          <w:szCs w:val="22"/>
        </w:rPr>
        <w:t>stylesheet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to transform XML output to HTML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webxml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 Reference </w:t>
      </w:r>
      <w:proofErr w:type="spellStart"/>
      <w:r w:rsidRPr="002A2058">
        <w:rPr>
          <w:rFonts w:ascii="Calibri" w:eastAsia="宋体" w:hAnsi="Calibri" w:cs="宋体"/>
          <w:szCs w:val="22"/>
        </w:rPr>
        <w:t>stylesheet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from Nmap.Org for more portable XML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--no-</w:t>
      </w:r>
      <w:proofErr w:type="spellStart"/>
      <w:r w:rsidRPr="002A2058">
        <w:rPr>
          <w:rFonts w:ascii="Calibri" w:eastAsia="宋体" w:hAnsi="Calibri" w:cs="宋体"/>
          <w:szCs w:val="22"/>
        </w:rPr>
        <w:t>stylesheet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 Prevent associating of XSL </w:t>
      </w:r>
      <w:proofErr w:type="spellStart"/>
      <w:r w:rsidRPr="002A2058">
        <w:rPr>
          <w:rFonts w:ascii="Calibri" w:eastAsia="宋体" w:hAnsi="Calibri" w:cs="宋体"/>
          <w:szCs w:val="22"/>
        </w:rPr>
        <w:t>stylesheet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w/XML output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MISC: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-6: Enable IPv6 scanning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-A: Enable OS detection, version detection, script scanning, and 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</w:t>
      </w:r>
      <w:proofErr w:type="spellStart"/>
      <w:r w:rsidRPr="002A2058">
        <w:rPr>
          <w:rFonts w:ascii="Calibri" w:eastAsia="宋体" w:hAnsi="Calibri" w:cs="宋体"/>
          <w:szCs w:val="22"/>
        </w:rPr>
        <w:t>datadir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&lt;</w:t>
      </w:r>
      <w:proofErr w:type="spellStart"/>
      <w:r w:rsidRPr="002A2058">
        <w:rPr>
          <w:rFonts w:ascii="Calibri" w:eastAsia="宋体" w:hAnsi="Calibri" w:cs="宋体"/>
          <w:szCs w:val="22"/>
        </w:rPr>
        <w:t>dirname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&gt;: Specify custom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data file location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--send-eth/--send-</w:t>
      </w:r>
      <w:proofErr w:type="spellStart"/>
      <w:r w:rsidRPr="002A2058">
        <w:rPr>
          <w:rFonts w:ascii="Calibri" w:eastAsia="宋体" w:hAnsi="Calibri" w:cs="宋体"/>
          <w:szCs w:val="22"/>
        </w:rPr>
        <w:t>ip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 Send using raw </w:t>
      </w:r>
      <w:proofErr w:type="spellStart"/>
      <w:r w:rsidRPr="002A2058">
        <w:rPr>
          <w:rFonts w:ascii="Calibri" w:eastAsia="宋体" w:hAnsi="Calibri" w:cs="宋体"/>
          <w:szCs w:val="22"/>
        </w:rPr>
        <w:t>ethernet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frames or IP packets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--privileged: Assume that the user is fully privileged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--unprivileged: Assume the user lacks raw socket privileges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-V: Print version number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-h: Print this help summary page.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EXAMPLES: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 -v -A scanme.nmap.org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 -v -</w:t>
      </w:r>
      <w:proofErr w:type="spellStart"/>
      <w:r w:rsidRPr="002A2058">
        <w:rPr>
          <w:rFonts w:ascii="Calibri" w:eastAsia="宋体" w:hAnsi="Calibri" w:cs="宋体"/>
          <w:szCs w:val="22"/>
        </w:rPr>
        <w:t>sn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192.168.0.0/16 10.0.0.0/8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 -v -</w:t>
      </w:r>
      <w:proofErr w:type="spellStart"/>
      <w:r w:rsidRPr="002A2058">
        <w:rPr>
          <w:rFonts w:ascii="Calibri" w:eastAsia="宋体" w:hAnsi="Calibri" w:cs="宋体"/>
          <w:szCs w:val="22"/>
        </w:rPr>
        <w:t>iR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10000 -</w:t>
      </w:r>
      <w:proofErr w:type="spellStart"/>
      <w:r w:rsidRPr="002A2058">
        <w:rPr>
          <w:rFonts w:ascii="Calibri" w:eastAsia="宋体" w:hAnsi="Calibri" w:cs="宋体"/>
          <w:szCs w:val="22"/>
        </w:rPr>
        <w:t>Pn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-p 80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SEE THE MAN PAGE (</w:t>
      </w:r>
      <w:hyperlink r:id="rId8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https://nmap.org/book/man.html</w:t>
        </w:r>
      </w:hyperlink>
      <w:r w:rsidRPr="002A2058">
        <w:rPr>
          <w:rFonts w:ascii="Calibri" w:eastAsia="宋体" w:hAnsi="Calibri" w:cs="宋体"/>
          <w:szCs w:val="22"/>
        </w:rPr>
        <w:t>) FOR MORE OPTIONS AND EXAMPLES</w:t>
      </w:r>
    </w:p>
    <w:p w:rsidR="002A2058" w:rsidRPr="002A2058" w:rsidRDefault="002A2058" w:rsidP="002A2058">
      <w:pPr>
        <w:spacing w:beforeLines="100" w:before="240" w:afterLines="100" w:after="240"/>
        <w:ind w:left="1236"/>
        <w:rPr>
          <w:rFonts w:ascii="Calibri" w:eastAsia="宋体" w:hAnsi="Calibri" w:cs="宋体" w:hint="eastAsia"/>
          <w:szCs w:val="22"/>
        </w:rPr>
      </w:pPr>
      <w:r w:rsidRPr="002A2058">
        <w:rPr>
          <w:rFonts w:ascii="微软雅黑" w:eastAsia="微软雅黑" w:hAnsi="微软雅黑" w:cs="宋体" w:hint="eastAsia"/>
          <w:szCs w:val="22"/>
        </w:rPr>
        <w:t>离线下载</w:t>
      </w:r>
      <w:r>
        <w:rPr>
          <w:rFonts w:ascii="微软雅黑" w:eastAsia="微软雅黑" w:hAnsi="微软雅黑" w:cs="宋体" w:hint="eastAsia"/>
          <w:szCs w:val="22"/>
        </w:rPr>
        <w:t>：</w:t>
      </w:r>
      <w:hyperlink r:id="rId9" w:history="1">
        <w:r w:rsidRPr="002A2058">
          <w:rPr>
            <w:rStyle w:val="a9"/>
          </w:rPr>
          <w:t>http://pan.baidu.com/s/1dEiZdJV</w:t>
        </w:r>
      </w:hyperlink>
    </w:p>
    <w:p w:rsidR="002A2058" w:rsidRPr="002A2058" w:rsidRDefault="002A2058" w:rsidP="002A2058">
      <w:pPr>
        <w:numPr>
          <w:ilvl w:val="1"/>
          <w:numId w:val="3"/>
        </w:numPr>
        <w:spacing w:after="0"/>
        <w:ind w:left="1236"/>
        <w:textAlignment w:val="center"/>
        <w:rPr>
          <w:rFonts w:ascii="微软雅黑" w:eastAsia="微软雅黑" w:hAnsi="微软雅黑" w:cs="宋体" w:hint="eastAsia"/>
          <w:b/>
          <w:bCs/>
          <w:sz w:val="28"/>
          <w:szCs w:val="28"/>
        </w:rPr>
      </w:pPr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应用：（常用的速度快点，完整的更详细但慢点</w:t>
      </w:r>
      <w:r w:rsidRPr="002A2058">
        <w:rPr>
          <w:rFonts w:ascii="Calibri" w:eastAsia="微软雅黑" w:hAnsi="Calibri" w:cs="宋体"/>
          <w:b/>
          <w:bCs/>
          <w:sz w:val="28"/>
          <w:szCs w:val="28"/>
        </w:rPr>
        <w:t>~</w:t>
      </w:r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【主要就是全端口扫而导致慢的】）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27" name="图片 27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识别系统：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(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先看看，后面有详解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E84C22"/>
          <w:sz w:val="28"/>
          <w:szCs w:val="28"/>
        </w:rPr>
      </w:pP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-O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628775"/>
            <wp:effectExtent l="0" t="0" r="0" b="9525"/>
            <wp:docPr id="26" name="图片 26" descr="计算机生成了可选文字:&#10;rootMaLi: nmap -O &#10;Starting Nmap 6. 49 &#10;BET &#10;Nmap scan report for 192. &#10;192. 168. 232. 134 &#10;https: //nmap. org ) &#10;168. 232. 134 &#10;at 2015. 12-23 15: 04 CS &#10;we could not find at least 1 &#10;linux kernel: 3 &#10;open and 1 &#10;3. 10 &#10;closed port &#10;Host is up (0. 0007 Is latency) _ &#10;Not shown: 999 &#10;filtered ports &#10;SERVICE &#10;22/ t cp open ssh &#10;MAC Address: 00: CC: 29: 46: E9: EA (VMware) &#10;Wa rning: OSScan results may be unreliable because &#10;Device type: general purpose &#10;x 2.6. X13.x &#10;Running: &#10;Linu &#10;OS CPE. &#10;cpe: / o: linux: linux_kernel: 2. 6 cpe: / o: linux &#10;OS details: &#10;Linu &#10;x 2. 6.32 - 3. 10, &#10;Linux 2. 6. 32 - 3. 13 &#10;Network Distance: 1 hop &#10;OS detection performed. Please report any incorrect &#10;Nmap done: 1 &#10;IP address (1 host up) scanned in 7. 40 &#10;Linu &#10;x &#10;resul ts &#10;seconds &#10;3. 10, &#10;Linux 3.4 - &#10;at https: //nmap. org/ subm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rootMaLi: nmap -O &#10;Starting Nmap 6. 49 &#10;BET &#10;Nmap scan report for 192. &#10;192. 168. 232. 134 &#10;https: //nmap. org ) &#10;168. 232. 134 &#10;at 2015. 12-23 15: 04 CS &#10;we could not find at least 1 &#10;linux kernel: 3 &#10;open and 1 &#10;3. 10 &#10;closed port &#10;Host is up (0. 0007 Is latency) _ &#10;Not shown: 999 &#10;filtered ports &#10;SERVICE &#10;22/ t cp open ssh &#10;MAC Address: 00: CC: 29: 46: E9: EA (VMware) &#10;Wa rning: OSScan results may be unreliable because &#10;Device type: general purpose &#10;x 2.6. X13.x &#10;Running: &#10;Linu &#10;OS CPE. &#10;cpe: / o: linux: linux_kernel: 2. 6 cpe: / o: linux &#10;OS details: &#10;Linu &#10;x 2. 6.32 - 3. 10, &#10;Linux 2. 6. 32 - 3. 13 &#10;Network Distance: 1 hop &#10;OS detection performed. Please report any incorrect &#10;Nmap done: 1 &#10;IP address (1 host up) scanned in 7. 40 &#10;Linu &#10;x &#10;resul ts &#10;seconds &#10;3. 10, &#10;Linux 3.4 - &#10;at https: //nmap. org/ submi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971675"/>
            <wp:effectExtent l="0" t="0" r="0" b="9525"/>
            <wp:docPr id="25" name="图片 25" descr="计算机生成了可选文字:&#10;host cnblogs. com &#10;cnblogs. com has address 42. 121. 252. 58 &#10;-nmap -O &#10;PN 42. 121. 252. 58 &#10;Starting Nmap 6. 49BETA4 ( &#10;https: //nmap. org ) at 2015- 12-23 15: 05 CS &#10;Stats: 0: 00: 41 elapsed; 0 hosts completed (1 up), &#10;undergoing SYN Stealth Scan &#10;SYN Stealth Scan Timing: About 99. 37% done; &#10;ET &#10;C: 15: 06 (0: 00: 00 remaining) &#10;Nmap scan report for 42. 121. 252. 58 &#10;Host is up (0. 015s latency) _ &#10;Not shown: 998 &#10;filtered ports &#10;PORT &#10;80/ tcp &#10;443/ tcp &#10;Wa rning: &#10;Device &#10;Running: &#10;OS CPE. &#10;SERVICE &#10;open http &#10;open https &#10;OSScan results may be unreliable because we could not find at least 1 open and 1 closed port &#10;ype: specialized I WAPI phone &#10;iPXE 1 X &#10;Linksys &#10;Linu &#10;Linux 2. 6. X, Sony Ericsson embedded &#10;cpe: / o: 1 pxe: 1 pxe: 1. O. 0BQb cpe: / o: linksys: linux_kernel: 2. 4 cpe: / o: linux: linux_kernel: 2. 6 cpe: / h: son &#10;Tomato 1.28 (Linu &#10;x 2. 4. 20), &#10;Tomato &#10;fi rmwa re &#10;Linux 2. 6. 22), Sony Ericsson C18i Viva &#10;Please report any incorrect results at https: //nmap. org/ submit &#10;(1 host up) scanned in 45. 96 seconds &#10;ericsson: u8i vivaz &#10;OS details: &#10;IPXE 1. O. 0+, &#10;z mobile phone &#10;OS detection performed. &#10;Nmap done: 1 &#10;IP addres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host cnblogs. com &#10;cnblogs. com has address 42. 121. 252. 58 &#10;-nmap -O &#10;PN 42. 121. 252. 58 &#10;Starting Nmap 6. 49BETA4 ( &#10;https: //nmap. org ) at 2015- 12-23 15: 05 CS &#10;Stats: 0: 00: 41 elapsed; 0 hosts completed (1 up), &#10;undergoing SYN Stealth Scan &#10;SYN Stealth Scan Timing: About 99. 37% done; &#10;ET &#10;C: 15: 06 (0: 00: 00 remaining) &#10;Nmap scan report for 42. 121. 252. 58 &#10;Host is up (0. 015s latency) _ &#10;Not shown: 998 &#10;filtered ports &#10;PORT &#10;80/ tcp &#10;443/ tcp &#10;Wa rning: &#10;Device &#10;Running: &#10;OS CPE. &#10;SERVICE &#10;open http &#10;open https &#10;OSScan results may be unreliable because we could not find at least 1 open and 1 closed port &#10;ype: specialized I WAPI phone &#10;iPXE 1 X &#10;Linksys &#10;Linu &#10;Linux 2. 6. X, Sony Ericsson embedded &#10;cpe: / o: 1 pxe: 1 pxe: 1. O. 0BQb cpe: / o: linksys: linux_kernel: 2. 4 cpe: / o: linux: linux_kernel: 2. 6 cpe: / h: son &#10;Tomato 1.28 (Linu &#10;x 2. 4. 20), &#10;Tomato &#10;fi rmwa re &#10;Linux 2. 6. 22), Sony Ericsson C18i Viva &#10;Please report any incorrect results at https: //nmap. org/ submit &#10;(1 host up) scanned in 45. 96 seconds &#10;ericsson: u8i vivaz &#10;OS details: &#10;IPXE 1. O. 0+, &#10;z mobile phone &#10;OS detection performed. &#10;Nmap done: 1 &#10;IP address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295525"/>
            <wp:effectExtent l="0" t="0" r="0" b="9525"/>
            <wp:docPr id="24" name="图片 24" descr="计算机生成了可选文字:&#10;: nmap h02. 168. 169. 105 &#10;rootMati &#10;Starting Nmap 6.49BETAaq httbs: //nmab. Org ) &#10;Nmap scan report for 192. 168. 169. 105 &#10;Host is up (0. 30s latency) _ &#10;Not shown: 988 closed po rte &#10;at 12-23 15: 10 CS &#10;PORT &#10;80/ tcp &#10;135/ tcp &#10;139/ tcp &#10;443/ tcp &#10;444/ tcp &#10;445/ tcp &#10;514/ tcp &#10;902,' tcp &#10;912,' tcp &#10;1433,' tcp &#10;2179,'tcp &#10;2383/ tcp &#10;STATE &#10;operi &#10;open &#10;open &#10;open &#10;open &#10;open &#10;filtered &#10;open &#10;open &#10;open &#10;open &#10;open &#10;SERVICE &#10;http &#10;ms rpc &#10;netbiog-esn &#10;https &#10;•npp &#10;mic de &#10;shell &#10;ss- reålkécura &#10;-apex- mesh &#10;ms- sql- s &#10;vm rdp &#10;ms- olap4 &#10;Device type: general purpose &#10;Running: Mic rosoft Windows 7120121 XP &#10;OS CPE. &#10;cpe: / o: &#10;mic rosoft: windows_7 cpe: / o: &#10;mic rosoft: windows _ server 2012 cpe: / o: mic rosoft: windows_xp: : sp3 &#10;OS details: Mic rosoft Windows 7 or Windows Server 2012, Mic rosoft Windows XP SP3 &#10;OS detection performed. Please report any incorrect results at https: //nmap. org/ submit &#10;Nmap done: 1 &#10;IP address (1 host up) scanned in 688. 18 secon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: nmap h02. 168. 169. 105 &#10;rootMati &#10;Starting Nmap 6.49BETAaq httbs: //nmab. Org ) &#10;Nmap scan report for 192. 168. 169. 105 &#10;Host is up (0. 30s latency) _ &#10;Not shown: 988 closed po rte &#10;at 12-23 15: 10 CS &#10;PORT &#10;80/ tcp &#10;135/ tcp &#10;139/ tcp &#10;443/ tcp &#10;444/ tcp &#10;445/ tcp &#10;514/ tcp &#10;902,' tcp &#10;912,' tcp &#10;1433,' tcp &#10;2179,'tcp &#10;2383/ tcp &#10;STATE &#10;operi &#10;open &#10;open &#10;open &#10;open &#10;open &#10;filtered &#10;open &#10;open &#10;open &#10;open &#10;open &#10;SERVICE &#10;http &#10;ms rpc &#10;netbiog-esn &#10;https &#10;•npp &#10;mic de &#10;shell &#10;ss- reålkécura &#10;-apex- mesh &#10;ms- sql- s &#10;vm rdp &#10;ms- olap4 &#10;Device type: general purpose &#10;Running: Mic rosoft Windows 7120121 XP &#10;OS CPE. &#10;cpe: / o: &#10;mic rosoft: windows_7 cpe: / o: &#10;mic rosoft: windows _ server 2012 cpe: / o: mic rosoft: windows_xp: : sp3 &#10;OS details: Mic rosoft Windows 7 or Windows Server 2012, Mic rosoft Windows XP SP3 &#10;OS detection performed. Please report any incorrect results at https: //nmap. org/ submit &#10;Nmap done: 1 &#10;IP address (1 host up) scanned in 688. 18 second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Arial Unicode MS" w:eastAsia="Arial Unicode MS" w:hAnsi="Arial Unicode MS" w:cs="Arial Unicode MS"/>
          <w:szCs w:val="22"/>
          <w:lang w:val="x-none"/>
        </w:rPr>
      </w:pPr>
      <w:r w:rsidRPr="002A2058">
        <w:rPr>
          <w:rFonts w:ascii="Arial Unicode MS" w:eastAsia="Arial Unicode MS" w:hAnsi="Arial Unicode MS" w:cs="Arial Unicode MS" w:hint="eastAsia"/>
          <w:szCs w:val="22"/>
          <w:lang w:val="x-none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23" name="图片 23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proofErr w:type="spellStart"/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  <w:lang w:val="x-none"/>
        </w:rPr>
        <w:t>TCP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扫描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：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端口扫描中最稳定的</w:t>
      </w:r>
      <w:proofErr w:type="spellEnd"/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，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TCP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000000"/>
          <w:szCs w:val="22"/>
        </w:rPr>
        <w:t>三次握手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常用</w:t>
      </w:r>
      <w:r w:rsidRPr="002A2058">
        <w:rPr>
          <w:rFonts w:ascii="微软雅黑" w:eastAsia="微软雅黑" w:hAnsi="微软雅黑" w:cs="宋体" w:hint="eastAsia"/>
          <w:b/>
          <w:bCs/>
          <w:color w:val="E84C22"/>
          <w:szCs w:val="22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sT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438275"/>
            <wp:effectExtent l="0" t="0" r="0" b="9525"/>
            <wp:docPr id="22" name="图片 22" descr="计算机生成了可选文字:&#10;nmap -S &#10;PN 42-121, 252. 58 &#10;Starting Nmap 6. 49BETA4 ( &#10;https: //nmapargy at 2015. 1 Z. 23 11:37 CS &#10;Nmap scan report for 42. 121. 252. 58 &#10;Host is up (O. 015s latency) . &#10;Not shown: 998 &#10;filtered ports &#10;scanned in 47. 88 seconds &#10;PORT &#10;80/ t cp open &#10;443/ tcp open &#10;Nmap done: 1 &#10;SERVICE &#10;http &#10;https &#10;IP address &#10;host 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nmap -S &#10;PN 42-121, 252. 58 &#10;Starting Nmap 6. 49BETA4 ( &#10;https: //nmapargy at 2015. 1 Z. 23 11:37 CS &#10;Nmap scan report for 42. 121. 252. 58 &#10;Host is up (O. 015s latency) . &#10;Not shown: 998 &#10;filtered ports &#10;scanned in 47. 88 seconds &#10;PORT &#10;80/ t cp open &#10;443/ tcp open &#10;Nmap done: 1 &#10;SERVICE &#10;http &#10;https &#10;IP address &#10;host u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完整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 w:val="28"/>
          <w:szCs w:val="28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sT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-p-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543050"/>
            <wp:effectExtent l="0" t="0" r="0" b="0"/>
            <wp:docPr id="21" name="图片 21" descr="计算机生成了可选文字:&#10;cnblogs. com &#10;cnblogs. com &#10;cnblogs. com &#10;cnblogs. com &#10;cnblogs. com &#10;cnblogs. com &#10;cnblogs. com &#10;cnblogs. com &#10;host cnblogs. com &#10;has address 42. 121. &#10;252. 58 &#10;30 aspmx3. googlemail. &#10;30 aspmx5. googlemail. &#10;20 altl. aspmx. l. google. com &#10;10 aspmx. l. google. com &#10;30 aspmx4. googlemail. &#10;20 alt2. aspmx. l. google. com &#10;30 aspmx2. googlemail. &#10;mail &#10;mail &#10;mail &#10;mail &#10;mail &#10;mail &#10;mail &#10;nmap &#10;is handled by &#10;is handled by &#10;is handled by &#10;is handled by &#10;is handled by &#10;is handled by &#10;is handled by &#10;PN 42. 121. 252. 58 &#10;Starting Nmap 6. 49BETA4 ( &#10;https: //nmap. org ) at 2015- 12-22 23: 24 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cnblogs. com &#10;cnblogs. com &#10;cnblogs. com &#10;cnblogs. com &#10;cnblogs. com &#10;cnblogs. com &#10;cnblogs. com &#10;cnblogs. com &#10;host cnblogs. com &#10;has address 42. 121. &#10;252. 58 &#10;30 aspmx3. googlemail. &#10;30 aspmx5. googlemail. &#10;20 altl. aspmx. l. google. com &#10;10 aspmx. l. google. com &#10;30 aspmx4. googlemail. &#10;20 alt2. aspmx. l. google. com &#10;30 aspmx2. googlemail. &#10;mail &#10;mail &#10;mail &#10;mail &#10;mail &#10;mail &#10;mail &#10;nmap &#10;is handled by &#10;is handled by &#10;is handled by &#10;is handled by &#10;is handled by &#10;is handled by &#10;is handled by &#10;PN 42. 121. 252. 58 &#10;Starting Nmap 6. 49BETA4 ( &#10;https: //nmap. org ) at 2015- 12-22 23: 24 C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szCs w:val="22"/>
        </w:rPr>
        <w:t>-</w:t>
      </w:r>
      <w:proofErr w:type="spellStart"/>
      <w:r w:rsidRPr="002A2058">
        <w:rPr>
          <w:rFonts w:ascii="微软雅黑" w:eastAsia="微软雅黑" w:hAnsi="微软雅黑" w:cs="宋体" w:hint="eastAsia"/>
          <w:b/>
          <w:bCs/>
          <w:szCs w:val="22"/>
        </w:rPr>
        <w:t>sT</w:t>
      </w:r>
      <w:proofErr w:type="spellEnd"/>
      <w:r w:rsidRPr="002A2058">
        <w:rPr>
          <w:rFonts w:ascii="Arial Unicode MS" w:eastAsia="Arial Unicode MS" w:hAnsi="Arial Unicode MS" w:cs="Arial Unicode MS" w:hint="eastAsia"/>
          <w:szCs w:val="22"/>
          <w:lang w:val="x-none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szCs w:val="22"/>
          <w:lang w:val="x-none"/>
        </w:rPr>
        <w:t>TCP</w:t>
      </w:r>
      <w:r w:rsidRPr="002A2058">
        <w:rPr>
          <w:rFonts w:ascii="Arial Unicode MS" w:eastAsia="Arial Unicode MS" w:hAnsi="Arial Unicode MS" w:cs="Arial Unicode MS" w:hint="eastAsia"/>
          <w:szCs w:val="22"/>
        </w:rPr>
        <w:t>连接扫描</w:t>
      </w:r>
      <w:proofErr w:type="spellEnd"/>
      <w:r w:rsidRPr="002A2058">
        <w:rPr>
          <w:rFonts w:ascii="Arial Unicode MS" w:eastAsia="Arial Unicode MS" w:hAnsi="Arial Unicode MS" w:cs="Arial Unicode MS" w:hint="eastAsia"/>
          <w:szCs w:val="22"/>
        </w:rPr>
        <w:t>（</w:t>
      </w:r>
      <w:r w:rsidRPr="002A2058">
        <w:rPr>
          <w:rFonts w:ascii="Calibri" w:eastAsia="宋体" w:hAnsi="Calibri" w:cs="宋体"/>
          <w:szCs w:val="22"/>
        </w:rPr>
        <w:t>s</w:t>
      </w:r>
      <w:r w:rsidRPr="002A2058">
        <w:rPr>
          <w:rFonts w:ascii="Arial Unicode MS" w:eastAsia="Arial Unicode MS" w:hAnsi="Arial Unicode MS" w:cs="Arial Unicode MS" w:hint="eastAsia"/>
          <w:szCs w:val="22"/>
          <w:lang w:val="x-none"/>
        </w:rPr>
        <w:t>=&gt;</w:t>
      </w:r>
      <w:proofErr w:type="spellStart"/>
      <w:r w:rsidRPr="002A2058">
        <w:rPr>
          <w:rFonts w:ascii="Arial Unicode MS" w:eastAsia="Arial Unicode MS" w:hAnsi="Arial Unicode MS" w:cs="Arial Unicode MS" w:hint="eastAsia"/>
          <w:szCs w:val="22"/>
        </w:rPr>
        <w:t>哪种类型扫描</w:t>
      </w:r>
      <w:proofErr w:type="spellEnd"/>
      <w:r w:rsidRPr="002A2058">
        <w:rPr>
          <w:rFonts w:ascii="Arial Unicode MS" w:eastAsia="Arial Unicode MS" w:hAnsi="Arial Unicode MS" w:cs="Arial Unicode MS" w:hint="eastAsia"/>
          <w:szCs w:val="22"/>
        </w:rPr>
        <w:t>？</w:t>
      </w:r>
      <w:r w:rsidRPr="002A2058">
        <w:rPr>
          <w:rFonts w:ascii="Calibri" w:eastAsia="宋体" w:hAnsi="Calibri" w:cs="宋体"/>
          <w:szCs w:val="22"/>
        </w:rPr>
        <w:t xml:space="preserve"> ==</w:t>
      </w:r>
      <w:r w:rsidRPr="002A2058">
        <w:rPr>
          <w:rFonts w:ascii="Arial Unicode MS" w:eastAsia="Arial Unicode MS" w:hAnsi="Arial Unicode MS" w:cs="Arial Unicode MS" w:hint="eastAsia"/>
          <w:szCs w:val="22"/>
          <w:lang w:val="x-none"/>
        </w:rPr>
        <w:t xml:space="preserve">&gt;t </w:t>
      </w:r>
      <w:r w:rsidRPr="002A2058">
        <w:rPr>
          <w:rFonts w:ascii="Calibri" w:eastAsia="宋体" w:hAnsi="Calibri" w:cs="宋体"/>
          <w:szCs w:val="22"/>
        </w:rPr>
        <w:t>TCP</w:t>
      </w:r>
      <w:r w:rsidRPr="002A2058">
        <w:rPr>
          <w:rFonts w:ascii="Arial Unicode MS" w:eastAsia="Arial Unicode MS" w:hAnsi="Arial Unicode MS" w:cs="Arial Unicode MS" w:hint="eastAsia"/>
          <w:szCs w:val="22"/>
        </w:rPr>
        <w:t>类型）</w:t>
      </w:r>
      <w:r w:rsidRPr="002A2058">
        <w:rPr>
          <w:rFonts w:ascii="Calibri" w:eastAsia="宋体" w:hAnsi="Calibri" w:cs="宋体"/>
          <w:szCs w:val="22"/>
        </w:rPr>
        <w:t xml:space="preserve">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szCs w:val="22"/>
        </w:rPr>
        <w:t xml:space="preserve"> -p-</w:t>
      </w:r>
      <w:r w:rsidRPr="002A2058">
        <w:rPr>
          <w:rFonts w:ascii="Calibri" w:eastAsia="宋体" w:hAnsi="Calibri" w:cs="宋体"/>
          <w:szCs w:val="22"/>
        </w:rPr>
        <w:t xml:space="preserve">  </w:t>
      </w:r>
      <w:r w:rsidRPr="002A2058">
        <w:rPr>
          <w:rFonts w:ascii="微软雅黑" w:eastAsia="微软雅黑" w:hAnsi="微软雅黑" w:cs="宋体" w:hint="eastAsia"/>
          <w:szCs w:val="22"/>
        </w:rPr>
        <w:t>扫描所有端口</w:t>
      </w:r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Arial Unicode MS" w:eastAsia="Arial Unicode MS" w:hAnsi="Arial Unicode MS" w:cs="Arial Unicode MS" w:hint="eastAsia"/>
          <w:szCs w:val="22"/>
        </w:rPr>
        <w:t>（不加就默认扫描</w:t>
      </w:r>
      <w:r w:rsidRPr="002A2058">
        <w:rPr>
          <w:rFonts w:ascii="Calibri" w:eastAsia="宋体" w:hAnsi="Calibri" w:cs="宋体"/>
          <w:szCs w:val="22"/>
        </w:rPr>
        <w:t>1000</w:t>
      </w:r>
      <w:r w:rsidRPr="002A2058">
        <w:rPr>
          <w:rFonts w:ascii="Arial Unicode MS" w:eastAsia="Arial Unicode MS" w:hAnsi="Arial Unicode MS" w:cs="Arial Unicode MS" w:hint="eastAsia"/>
          <w:szCs w:val="22"/>
        </w:rPr>
        <w:t>个常用端口）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szCs w:val="22"/>
        </w:rPr>
        <w:t>-</w:t>
      </w:r>
      <w:proofErr w:type="spellStart"/>
      <w:r w:rsidRPr="002A2058">
        <w:rPr>
          <w:rFonts w:ascii="微软雅黑" w:eastAsia="微软雅黑" w:hAnsi="微软雅黑" w:cs="宋体" w:hint="eastAsia"/>
          <w:b/>
          <w:bCs/>
          <w:szCs w:val="22"/>
        </w:rPr>
        <w:t>P</w:t>
      </w:r>
      <w:r w:rsidRPr="002A2058">
        <w:rPr>
          <w:rFonts w:ascii="Calibri" w:eastAsia="宋体" w:hAnsi="Calibri" w:cs="宋体"/>
          <w:b/>
          <w:bCs/>
          <w:szCs w:val="22"/>
        </w:rPr>
        <w:t>n</w:t>
      </w:r>
      <w:proofErr w:type="spellEnd"/>
      <w:r w:rsidRPr="002A2058">
        <w:rPr>
          <w:rFonts w:ascii="Calibri" w:eastAsia="宋体" w:hAnsi="Calibri" w:cs="宋体"/>
          <w:b/>
          <w:bCs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szCs w:val="22"/>
        </w:rPr>
        <w:t>禁用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微软雅黑" w:eastAsia="微软雅黑" w:hAnsi="微软雅黑" w:cs="宋体" w:hint="eastAsia"/>
          <w:szCs w:val="22"/>
        </w:rPr>
        <w:t>网络发现功能，假定所有系统都是活动的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批量扫描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0000"/>
          <w:szCs w:val="22"/>
        </w:rPr>
        <w:t>eg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：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E84C22"/>
          <w:szCs w:val="22"/>
        </w:rPr>
        <w:t>nmap</w:t>
      </w:r>
      <w:proofErr w:type="spellEnd"/>
      <w:proofErr w:type="gramEnd"/>
      <w:r w:rsidRPr="002A2058">
        <w:rPr>
          <w:rFonts w:ascii="Calibri" w:eastAsia="宋体" w:hAnsi="Calibri" w:cs="宋体"/>
          <w:b/>
          <w:bCs/>
          <w:color w:val="E84C22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Cs w:val="22"/>
        </w:rPr>
        <w:t>sT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Cs w:val="22"/>
        </w:rPr>
        <w:t xml:space="preserve"> -p-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Cs w:val="22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Cs w:val="22"/>
        </w:rPr>
        <w:t xml:space="preserve"> 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192.168.1.1-254</w:t>
      </w:r>
    </w:p>
    <w:p w:rsidR="002A2058" w:rsidRPr="002A2058" w:rsidRDefault="002A2058" w:rsidP="002A2058">
      <w:pPr>
        <w:spacing w:after="0"/>
        <w:ind w:left="1236"/>
        <w:rPr>
          <w:rFonts w:ascii="Arial Unicode MS" w:eastAsia="Arial Unicode MS" w:hAnsi="Arial Unicode MS" w:cs="Arial Unicode MS"/>
          <w:color w:val="E84C22"/>
          <w:szCs w:val="22"/>
          <w:lang w:val="x-none"/>
        </w:rPr>
      </w:pPr>
      <w:r w:rsidRPr="002A2058">
        <w:rPr>
          <w:rFonts w:ascii="Arial Unicode MS" w:eastAsia="Arial Unicode MS" w:hAnsi="Arial Unicode MS" w:cs="Arial Unicode MS" w:hint="eastAsia"/>
          <w:color w:val="E84C22"/>
          <w:szCs w:val="22"/>
          <w:lang w:val="x-none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20" name="图片 20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SYN 扫描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：</w:t>
      </w:r>
      <w:r w:rsidRPr="002A2058">
        <w:rPr>
          <w:rFonts w:ascii="Segoe UI Symbol" w:eastAsia="宋体" w:hAnsi="Segoe UI Symbol" w:cs="宋体"/>
          <w:color w:val="000000"/>
          <w:szCs w:val="22"/>
        </w:rPr>
        <w:t>★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端口扫描中用的最多的，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TCP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两次握手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（隐形扫描，速度快）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常用</w:t>
      </w:r>
      <w:r w:rsidRPr="002A2058">
        <w:rPr>
          <w:rFonts w:ascii="微软雅黑" w:eastAsia="微软雅黑" w:hAnsi="微软雅黑" w:cs="宋体" w:hint="eastAsia"/>
          <w:b/>
          <w:bCs/>
          <w:color w:val="E84C22"/>
          <w:szCs w:val="22"/>
        </w:rPr>
        <w:t>：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nmap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 xml:space="preserve"> -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sS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 xml:space="preserve"> -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P</w:t>
      </w:r>
      <w:r w:rsidRPr="002A2058">
        <w:rPr>
          <w:rFonts w:ascii="Calibri" w:eastAsia="宋体" w:hAnsi="Calibri" w:cs="宋体"/>
          <w:b/>
          <w:bCs/>
          <w:color w:val="E84C22"/>
          <w:szCs w:val="22"/>
        </w:rPr>
        <w:t>n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  <w:lang w:val="x-none"/>
        </w:rPr>
        <w:t>ip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Cs w:val="22"/>
        </w:rPr>
        <w:t>地址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438275"/>
            <wp:effectExtent l="0" t="0" r="0" b="9525"/>
            <wp:docPr id="19" name="图片 19" descr="计算机生成了可选文字:&#10;fPN 42-121* 252. 58 &#10;Starting Nmap 6. 49BE A4 ( &#10;https: // nnpapargy at 201512-23 Il; 35 CS &#10;Nmap scan report for 42. 121. 252. 58 &#10;Host is up (O. 016s latency) &#10;Not shown: 998 &#10;filtered ports &#10;scanned in 42. 99 seconds &#10;PORT &#10;80/ t cp open &#10;443/ tcp open &#10;Nmap done: 1 &#10;SERVICE &#10;http &#10;https &#10;IP address (1 host up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fPN 42-121* 252. 58 &#10;Starting Nmap 6. 49BE A4 ( &#10;https: // nnpapargy at 201512-23 Il; 35 CS &#10;Nmap scan report for 42. 121. 252. 58 &#10;Host is up (O. 016s latency) &#10;Not shown: 998 &#10;filtered ports &#10;scanned in 42. 99 seconds &#10;PORT &#10;80/ t cp open &#10;443/ tcp open &#10;Nmap done: 1 &#10;SERVICE &#10;http &#10;https &#10;IP address (1 host up)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完整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 w:val="28"/>
          <w:szCs w:val="28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sS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-p-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542925"/>
            <wp:effectExtent l="0" t="0" r="0" b="9525"/>
            <wp:docPr id="18" name="图片 18" descr="计算机生成了可选文字:&#10;nmap -ss -p- &#10;Starting Nmaö 6' 49BETA4V ( &#10;PN 42. 121. 252. 58 &#10;httos: LTriii1aKY.OfO ) &#10;at 201542' 23 &#10;10: 37 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nmap -ss -p- &#10;Starting Nmaö 6' 49BETA4V ( &#10;PN 42. 121. 252. 58 &#10;httos: LTriii1aKY.OfO ) &#10;at 201542' 23 &#10;10: 37 c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b/>
          <w:bCs/>
          <w:color w:val="00000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b/>
          <w:bCs/>
          <w:color w:val="000000"/>
          <w:szCs w:val="22"/>
        </w:rPr>
        <w:t>sS</w:t>
      </w:r>
      <w:proofErr w:type="spellEnd"/>
      <w:r w:rsidRPr="002A2058">
        <w:rPr>
          <w:rFonts w:ascii="Calibri" w:eastAsia="宋体" w:hAnsi="Calibri" w:cs="宋体"/>
          <w:b/>
          <w:bCs/>
          <w:color w:val="000000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（</w:t>
      </w:r>
      <w:r w:rsidRPr="002A2058">
        <w:rPr>
          <w:rFonts w:ascii="Calibri" w:eastAsia="宋体" w:hAnsi="Calibri" w:cs="宋体"/>
          <w:color w:val="000000"/>
          <w:szCs w:val="22"/>
        </w:rPr>
        <w:t xml:space="preserve">-s =&gt;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哪种扫描类型？</w:t>
      </w:r>
      <w:r w:rsidRPr="002A2058">
        <w:rPr>
          <w:rFonts w:ascii="Calibri" w:eastAsia="宋体" w:hAnsi="Calibri" w:cs="宋体"/>
          <w:color w:val="000000"/>
          <w:szCs w:val="22"/>
        </w:rPr>
        <w:t>S=&gt; SYN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）</w:t>
      </w:r>
    </w:p>
    <w:p w:rsidR="002A2058" w:rsidRPr="002A2058" w:rsidRDefault="002A2058" w:rsidP="002A2058">
      <w:pPr>
        <w:spacing w:after="0"/>
        <w:ind w:left="1236"/>
        <w:rPr>
          <w:rFonts w:ascii="Arial Unicode MS" w:eastAsia="Arial Unicode MS" w:hAnsi="Arial Unicode MS" w:cs="Arial Unicode MS"/>
          <w:color w:val="000000"/>
          <w:szCs w:val="22"/>
          <w:lang w:val="x-none"/>
        </w:rPr>
      </w:pPr>
      <w:r w:rsidRPr="002A2058">
        <w:rPr>
          <w:rFonts w:ascii="Arial Unicode MS" w:eastAsia="Arial Unicode MS" w:hAnsi="Arial Unicode MS" w:cs="Arial Unicode MS" w:hint="eastAsia"/>
          <w:color w:val="000000"/>
          <w:szCs w:val="22"/>
          <w:lang w:val="x-none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17" name="图片 17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UDP 扫描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：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（</w:t>
      </w:r>
      <w:r w:rsidRPr="002A2058">
        <w:rPr>
          <w:rFonts w:ascii="Calibri" w:eastAsia="宋体" w:hAnsi="Calibri" w:cs="宋体"/>
          <w:color w:val="000000"/>
          <w:szCs w:val="22"/>
        </w:rPr>
        <w:t>DHCP,DNS,SNMP,TFTP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等都使用了</w:t>
      </w:r>
      <w:r w:rsidRPr="002A2058">
        <w:rPr>
          <w:rFonts w:ascii="Calibri" w:eastAsia="宋体" w:hAnsi="Calibri" w:cs="宋体"/>
          <w:color w:val="000000"/>
          <w:szCs w:val="22"/>
        </w:rPr>
        <w:t>UDP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协议）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常用</w:t>
      </w:r>
      <w:r w:rsidRPr="002A2058">
        <w:rPr>
          <w:rFonts w:ascii="微软雅黑" w:eastAsia="微软雅黑" w:hAnsi="微软雅黑" w:cs="宋体" w:hint="eastAsia"/>
          <w:b/>
          <w:bCs/>
          <w:color w:val="E84C22"/>
          <w:szCs w:val="22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sU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1485900"/>
            <wp:effectExtent l="0" t="0" r="0" b="0"/>
            <wp:docPr id="16" name="图片 16" descr="计算机生成了可选文字:&#10;rootMati. &#10;• nmap -slJ 192. 168. 169. 105 &#10;2015.12' 23 &#10;Starting Nmap 6. 49 &#10;BET &#10;https: //nmap. &#10;Nmap scan report for 192. 168. 169. 105 &#10;Org &#10;a &#10;11: 55 ICS &#10;12C._ &#10;Host is up (0. 0012s latency) . &#10;Not shown: 998 openl filtered ports &#10;PORT &#10;STATE &#10;137/ udp open &#10;4500/ udp closed &#10;Nmap done: 1 &#10;IP &#10;SERVICE &#10;netbios- ns &#10;nat- t- ike &#10;address (1 &#10;host &#10;up) &#10;17. &#10;86 &#10;seconds &#10;scanned 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rootMati. &#10;• nmap -slJ 192. 168. 169. 105 &#10;2015.12' 23 &#10;Starting Nmap 6. 49 &#10;BET &#10;https: //nmap. &#10;Nmap scan report for 192. 168. 169. 105 &#10;Org &#10;a &#10;11: 55 ICS &#10;12C._ &#10;Host is up (0. 0012s latency) . &#10;Not shown: 998 openl filtered ports &#10;PORT &#10;STATE &#10;137/ udp open &#10;4500/ udp closed &#10;Nmap done: 1 &#10;IP &#10;SERVICE &#10;netbios- ns &#10;nat- t- ike &#10;address (1 &#10;host &#10;up) &#10;17. &#10;86 &#10;seconds &#10;scanned in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完整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 w:val="28"/>
          <w:szCs w:val="28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sU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V</w:t>
      </w:r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ip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09575"/>
            <wp:effectExtent l="0" t="0" r="0" b="9525"/>
            <wp:docPr id="15" name="图片 15" descr="计算机生成了可选文字:&#10;rootMati: nmap -SLIV 42. &#10;Starting Nmap 6. 49 &#10;BET &#10;2015- 12- 23 &#10;11: 13 &#10;121.252. sg &#10;https: //nmap. &#10;org &#10;at &#10;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计算机生成了可选文字:&#10;rootMati: nmap -SLIV 42. &#10;Starting Nmap 6. 49 &#10;BET &#10;2015- 12- 23 &#10;11: 13 &#10;121.252. sg &#10;https: //nmap. &#10;org &#10;at &#10;c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  <w:lang w:val="x-none"/>
        </w:rPr>
        <w:t>U</w:t>
      </w:r>
      <w:r w:rsidRPr="002A2058">
        <w:rPr>
          <w:rFonts w:ascii="微软雅黑" w:eastAsia="微软雅黑" w:hAnsi="微软雅黑" w:cs="宋体" w:hint="eastAsia"/>
          <w:color w:val="000000"/>
          <w:szCs w:val="22"/>
          <w:lang w:val="x-none"/>
        </w:rPr>
        <w:t xml:space="preserve">=&gt; UDP, 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  <w:lang w:val="x-none"/>
        </w:rPr>
        <w:t>V</w:t>
      </w:r>
      <w:r w:rsidRPr="002A2058">
        <w:rPr>
          <w:rFonts w:ascii="微软雅黑" w:eastAsia="微软雅黑" w:hAnsi="微软雅黑" w:cs="宋体" w:hint="eastAsia"/>
          <w:color w:val="000000"/>
          <w:szCs w:val="22"/>
          <w:lang w:val="x-none"/>
        </w:rPr>
        <w:t>=&gt;</w:t>
      </w:r>
      <w:proofErr w:type="spellStart"/>
      <w:r w:rsidRPr="002A2058">
        <w:rPr>
          <w:rFonts w:ascii="微软雅黑" w:eastAsia="微软雅黑" w:hAnsi="微软雅黑" w:cs="宋体" w:hint="eastAsia"/>
          <w:color w:val="000000"/>
          <w:szCs w:val="22"/>
        </w:rPr>
        <w:t>版本信息</w:t>
      </w:r>
      <w:proofErr w:type="spellEnd"/>
      <w:r w:rsidRPr="002A2058">
        <w:rPr>
          <w:rFonts w:ascii="微软雅黑" w:eastAsia="微软雅黑" w:hAnsi="微软雅黑" w:cs="宋体" w:hint="eastAsia"/>
          <w:color w:val="E84C22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(-</w:t>
      </w:r>
      <w:proofErr w:type="spellStart"/>
      <w:r w:rsidRPr="002A2058">
        <w:rPr>
          <w:rFonts w:ascii="微软雅黑" w:eastAsia="微软雅黑" w:hAnsi="微软雅黑" w:cs="宋体" w:hint="eastAsia"/>
          <w:color w:val="000000"/>
          <w:szCs w:val="22"/>
        </w:rPr>
        <w:t>sV</w:t>
      </w:r>
      <w:proofErr w:type="spellEnd"/>
      <w:r w:rsidRPr="002A2058">
        <w:rPr>
          <w:rFonts w:ascii="微软雅黑" w:eastAsia="微软雅黑" w:hAnsi="微软雅黑" w:cs="宋体" w:hint="eastAsia"/>
          <w:color w:val="000000"/>
          <w:szCs w:val="22"/>
        </w:rPr>
        <w:t xml:space="preserve"> UDP扫描中添加版本扫描信息)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 w:hint="eastAsia"/>
          <w:szCs w:val="22"/>
        </w:rPr>
      </w:pPr>
      <w:r w:rsidRPr="002A2058">
        <w:rPr>
          <w:rFonts w:ascii="Arial Unicode MS" w:eastAsia="Arial Unicode MS" w:hAnsi="Arial Unicode MS" w:cs="Arial Unicode MS" w:hint="eastAsia"/>
          <w:szCs w:val="22"/>
        </w:rPr>
        <w:t>不存在</w:t>
      </w:r>
      <w:r w:rsidRPr="002A2058">
        <w:rPr>
          <w:rFonts w:ascii="Calibri" w:eastAsia="宋体" w:hAnsi="Calibri" w:cs="宋体"/>
          <w:b/>
          <w:bCs/>
          <w:szCs w:val="22"/>
        </w:rPr>
        <w:t>-P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szCs w:val="22"/>
          <w:lang w:val="x-none"/>
        </w:rPr>
        <w:t>N</w:t>
      </w:r>
      <w:r w:rsidRPr="002A2058">
        <w:rPr>
          <w:rFonts w:ascii="Arial Unicode MS" w:eastAsia="Arial Unicode MS" w:hAnsi="Arial Unicode MS" w:cs="Arial Unicode MS" w:hint="eastAsia"/>
          <w:szCs w:val="22"/>
        </w:rPr>
        <w:t>参数</w:t>
      </w:r>
      <w:proofErr w:type="spellEnd"/>
      <w:r w:rsidRPr="002A2058">
        <w:rPr>
          <w:rFonts w:ascii="Arial Unicode MS" w:eastAsia="Arial Unicode MS" w:hAnsi="Arial Unicode MS" w:cs="Arial Unicode MS" w:hint="eastAsia"/>
          <w:szCs w:val="22"/>
        </w:rPr>
        <w:t>（从</w:t>
      </w:r>
      <w:r w:rsidRPr="002A2058">
        <w:rPr>
          <w:rFonts w:ascii="Calibri" w:eastAsia="宋体" w:hAnsi="Calibri" w:cs="宋体"/>
          <w:szCs w:val="22"/>
        </w:rPr>
        <w:t>UDP</w:t>
      </w:r>
      <w:r w:rsidRPr="002A2058">
        <w:rPr>
          <w:rFonts w:ascii="Arial Unicode MS" w:eastAsia="Arial Unicode MS" w:hAnsi="Arial Unicode MS" w:cs="Arial Unicode MS" w:hint="eastAsia"/>
          <w:szCs w:val="22"/>
        </w:rPr>
        <w:t>协议去理解，</w:t>
      </w:r>
      <w:r w:rsidRPr="002A2058">
        <w:rPr>
          <w:rFonts w:ascii="Arial Unicode MS" w:eastAsia="Arial Unicode MS" w:hAnsi="Arial Unicode MS" w:cs="Arial Unicode MS" w:hint="eastAsia"/>
          <w:i/>
          <w:iCs/>
          <w:szCs w:val="22"/>
        </w:rPr>
        <w:t>你发了就</w:t>
      </w:r>
      <w:r w:rsidRPr="002A2058">
        <w:rPr>
          <w:rFonts w:ascii="Calibri" w:eastAsia="宋体" w:hAnsi="Calibri" w:cs="宋体"/>
          <w:i/>
          <w:iCs/>
          <w:szCs w:val="22"/>
        </w:rPr>
        <w:t>ok</w:t>
      </w:r>
      <w:r w:rsidRPr="002A2058">
        <w:rPr>
          <w:rFonts w:ascii="Arial Unicode MS" w:eastAsia="Arial Unicode MS" w:hAnsi="Arial Unicode MS" w:cs="Arial Unicode MS" w:hint="eastAsia"/>
          <w:i/>
          <w:iCs/>
          <w:szCs w:val="22"/>
        </w:rPr>
        <w:t>管他收没收到</w:t>
      </w:r>
      <w:r w:rsidRPr="002A2058">
        <w:rPr>
          <w:rFonts w:ascii="Arial Unicode MS" w:eastAsia="Arial Unicode MS" w:hAnsi="Arial Unicode MS" w:cs="Arial Unicode MS" w:hint="eastAsia"/>
          <w:szCs w:val="22"/>
        </w:rPr>
        <w:t>）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color w:val="000000"/>
          <w:szCs w:val="22"/>
        </w:rPr>
      </w:pPr>
      <w:r w:rsidRPr="002A2058">
        <w:rPr>
          <w:rFonts w:ascii="微软雅黑" w:eastAsia="微软雅黑" w:hAnsi="微软雅黑" w:cs="宋体" w:hint="eastAsia"/>
          <w:color w:val="000000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14" name="图片 14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Xmas扫描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：</w:t>
      </w:r>
      <w:r w:rsidRPr="002A2058">
        <w:rPr>
          <w:rFonts w:ascii="Calibri" w:eastAsia="宋体" w:hAnsi="Calibri" w:cs="宋体"/>
          <w:color w:val="000000"/>
          <w:szCs w:val="22"/>
        </w:rPr>
        <w:t>RFC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文档描述了系统的技术细节，如果得到</w:t>
      </w:r>
      <w:r w:rsidRPr="002A2058">
        <w:rPr>
          <w:rFonts w:ascii="Calibri" w:eastAsia="宋体" w:hAnsi="Calibri" w:cs="宋体"/>
          <w:color w:val="000000"/>
          <w:szCs w:val="22"/>
        </w:rPr>
        <w:t>RFC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文档，那么就可能找到系统的漏洞，</w:t>
      </w:r>
      <w:proofErr w:type="spellStart"/>
      <w:r w:rsidRPr="002A2058">
        <w:rPr>
          <w:rFonts w:ascii="Calibri" w:eastAsia="宋体" w:hAnsi="Calibri" w:cs="宋体"/>
          <w:color w:val="000000"/>
          <w:szCs w:val="22"/>
        </w:rPr>
        <w:t>xmas</w:t>
      </w:r>
      <w:proofErr w:type="spellEnd"/>
      <w:r w:rsidRPr="002A2058">
        <w:rPr>
          <w:rFonts w:ascii="微软雅黑" w:eastAsia="微软雅黑" w:hAnsi="微软雅黑" w:cs="宋体" w:hint="eastAsia"/>
          <w:color w:val="000000"/>
          <w:szCs w:val="22"/>
        </w:rPr>
        <w:t>和</w:t>
      </w:r>
      <w:r w:rsidRPr="002A2058">
        <w:rPr>
          <w:rFonts w:ascii="Calibri" w:eastAsia="宋体" w:hAnsi="Calibri" w:cs="宋体"/>
          <w:color w:val="000000"/>
          <w:szCs w:val="22"/>
        </w:rPr>
        <w:t>null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扫描的目的正是基于这一原因。</w:t>
      </w:r>
      <w:r w:rsidRPr="002A2058">
        <w:rPr>
          <w:rFonts w:ascii="微软雅黑" w:eastAsia="微软雅黑" w:hAnsi="微软雅黑" w:cs="宋体" w:hint="eastAsia"/>
          <w:b/>
          <w:bCs/>
          <w:i/>
          <w:iCs/>
          <w:color w:val="000000"/>
          <w:szCs w:val="22"/>
        </w:rPr>
        <w:t>一般</w:t>
      </w:r>
      <w:proofErr w:type="spellStart"/>
      <w:r w:rsidRPr="002A2058">
        <w:rPr>
          <w:rFonts w:ascii="Calibri" w:eastAsia="宋体" w:hAnsi="Calibri" w:cs="宋体"/>
          <w:b/>
          <w:bCs/>
          <w:i/>
          <w:iCs/>
          <w:color w:val="000000"/>
          <w:szCs w:val="22"/>
        </w:rPr>
        <w:t>xmas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i/>
          <w:iCs/>
          <w:color w:val="000000"/>
          <w:szCs w:val="22"/>
        </w:rPr>
        <w:t>针对</w:t>
      </w:r>
      <w:proofErr w:type="spellStart"/>
      <w:r w:rsidRPr="002A2058">
        <w:rPr>
          <w:rFonts w:ascii="Calibri" w:eastAsia="宋体" w:hAnsi="Calibri" w:cs="宋体"/>
          <w:b/>
          <w:bCs/>
          <w:i/>
          <w:iCs/>
          <w:color w:val="000000"/>
          <w:szCs w:val="22"/>
        </w:rPr>
        <w:t>unix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i/>
          <w:iCs/>
          <w:color w:val="000000"/>
          <w:szCs w:val="22"/>
        </w:rPr>
        <w:t>或者</w:t>
      </w:r>
      <w:proofErr w:type="spellStart"/>
      <w:r w:rsidRPr="002A2058">
        <w:rPr>
          <w:rFonts w:ascii="Calibri" w:eastAsia="宋体" w:hAnsi="Calibri" w:cs="宋体"/>
          <w:b/>
          <w:bCs/>
          <w:i/>
          <w:iCs/>
          <w:color w:val="000000"/>
          <w:szCs w:val="22"/>
        </w:rPr>
        <w:t>linux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i/>
          <w:iCs/>
          <w:color w:val="000000"/>
          <w:szCs w:val="22"/>
        </w:rPr>
        <w:t>系统比较有效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。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常用</w:t>
      </w:r>
      <w:r w:rsidRPr="002A2058">
        <w:rPr>
          <w:rFonts w:ascii="微软雅黑" w:eastAsia="微软雅黑" w:hAnsi="微软雅黑" w:cs="宋体" w:hint="eastAsia"/>
          <w:b/>
          <w:bCs/>
          <w:color w:val="E84C22"/>
          <w:szCs w:val="22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 xml:space="preserve"> -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sX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ip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276475"/>
            <wp:effectExtent l="0" t="0" r="0" b="9525"/>
            <wp:docPr id="13" name="图片 13" descr="计算机生成了可选文字:&#10;rootMati: nmap -sx - &#10;PN 192. 168. 232. 134 &#10;Starting Nmap 6. 49 &#10;BET &#10;https: //nmap. org &#10;2015- 12- 23 &#10;at &#10;Nmap scan report for 192. 168. 232. 134 &#10;Host is up (0. 00061s latency) . &#10;Not shown: 992 &#10;filtered ports &#10;13:07 cs &#10;PORT &#10;Ill/tcp &#10;1025/ tcp &#10;1100/ tcp &#10;2004/ &#10;3283/ tcp &#10;5405/ tcp &#10;5900/ &#10;6839/ tcp &#10;STATE &#10;openl filtered &#10;openl filtered &#10;openl filtered &#10;openl filtered &#10;openl filtered &#10;openl filtered &#10;openl filtered &#10;openl filtered &#10;SERVICE &#10;rpcbind &#10;S- or- IIS &#10;mctp &#10;mailbox &#10;net assistant &#10;pcduo &#10;vnc &#10;unknown &#10;MAC Address: 00: CC: 29: 46: E9: EA (VMware) &#10;Nmap done: 1 &#10;IP address (1 host u &#10;scanned in 997. 16 secon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rootMati: nmap -sx - &#10;PN 192. 168. 232. 134 &#10;Starting Nmap 6. 49 &#10;BET &#10;https: //nmap. org &#10;2015- 12- 23 &#10;at &#10;Nmap scan report for 192. 168. 232. 134 &#10;Host is up (0. 00061s latency) . &#10;Not shown: 992 &#10;filtered ports &#10;13:07 cs &#10;PORT &#10;Ill/tcp &#10;1025/ tcp &#10;1100/ tcp &#10;2004/ &#10;3283/ tcp &#10;5405/ tcp &#10;5900/ &#10;6839/ tcp &#10;STATE &#10;openl filtered &#10;openl filtered &#10;openl filtered &#10;openl filtered &#10;openl filtered &#10;openl filtered &#10;openl filtered &#10;openl filtered &#10;SERVICE &#10;rpcbind &#10;S- or- IIS &#10;mctp &#10;mailbox &#10;net assistant &#10;pcduo &#10;vnc &#10;unknown &#10;MAC Address: 00: CC: 29: 46: E9: EA (VMware) &#10;Nmap done: 1 &#10;IP address (1 host u &#10;scanned in 997. 16 second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完整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 w:val="28"/>
          <w:szCs w:val="28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sX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-p-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ip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390525"/>
            <wp:effectExtent l="0" t="0" r="0" b="9525"/>
            <wp:docPr id="12" name="图片 12" descr="计算机生成了可选文字:&#10;rootMati: nmap -sx -p- &#10;Starting Nmap 6. 49BETÅ4 &#10;Éittp &#10;42. 121. 252. 58 &#10;201512-23 IA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计算机生成了可选文字:&#10;rootMati: nmap -sx -p- &#10;Starting Nmap 6. 49BETÅ4 &#10;Éittp &#10;42. 121. 252. 58 &#10;201512-23 IA: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color w:val="FF0000"/>
          <w:sz w:val="14"/>
          <w:szCs w:val="14"/>
        </w:rPr>
      </w:pPr>
      <w:r w:rsidRPr="002A2058">
        <w:rPr>
          <w:rFonts w:ascii="微软雅黑" w:eastAsia="微软雅黑" w:hAnsi="微软雅黑" w:cs="宋体" w:hint="eastAsia"/>
          <w:color w:val="FF0000"/>
          <w:sz w:val="14"/>
          <w:szCs w:val="14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11" name="图片 11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Null 扫描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：和</w:t>
      </w:r>
      <w:r w:rsidRPr="002A2058">
        <w:rPr>
          <w:rFonts w:ascii="Calibri" w:eastAsia="宋体" w:hAnsi="Calibri" w:cs="宋体"/>
          <w:color w:val="000000"/>
          <w:szCs w:val="22"/>
        </w:rPr>
        <w:t>Xmas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扫描相反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  <w:lang w:val="x-none"/>
        </w:rPr>
        <w:t>,</w:t>
      </w:r>
      <w:proofErr w:type="spellStart"/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发送空数据包，打开端口不会返回相应信息关闭端口则返回一个</w:t>
      </w:r>
      <w:proofErr w:type="spellEnd"/>
      <w:r w:rsidRPr="002A2058">
        <w:rPr>
          <w:rFonts w:ascii="Calibri" w:eastAsia="宋体" w:hAnsi="Calibri" w:cs="宋体"/>
          <w:color w:val="000000"/>
          <w:szCs w:val="22"/>
        </w:rPr>
        <w:t>RST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</w:rPr>
        <w:t>数据包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常用</w:t>
      </w:r>
      <w:r w:rsidRPr="002A2058">
        <w:rPr>
          <w:rFonts w:ascii="微软雅黑" w:eastAsia="微软雅黑" w:hAnsi="微软雅黑" w:cs="宋体" w:hint="eastAsia"/>
          <w:b/>
          <w:bCs/>
          <w:color w:val="E84C22"/>
          <w:szCs w:val="22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 xml:space="preserve"> -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s</w:t>
      </w:r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ip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2438400"/>
            <wp:effectExtent l="0" t="0" r="0" b="0"/>
            <wp:docPr id="10" name="图片 10" descr="计算机生成了可选文字:&#10;rootMati: nmap - SN &#10;Starting Nmap 6. 49 &#10;BET &#10;Stats: 0: 12: 44 elapsed; O &#10;192. 168. 232. 134 &#10;https: //nmap. org ) &#10;at &#10;2015. 12-23 14: 36 cs &#10;hosts completed &#10;(1 &#10;14: &#10;(1 &#10;14: &#10;up) , &#10;undergoing NULL &#10;Scan &#10;52 &#10;(O: 03: 37 remaining) &#10;up) , &#10;undergoing NULL &#10;Scan &#10;52 &#10;O: 02: 30 remaining) &#10;NULL &#10;Scan Timing: About 77. 85% done; &#10;ETC: &#10;Stats: 0: 13: 57 elapsed; O hosts completed &#10;NULL &#10;Scan Timin &#10;About 84. 78% done• &#10;ETC: &#10;map scan report for 192. 168. 232. 134 &#10;ost is up (O. 00064s latency) . &#10;ot shown: 994 &#10;filtered ports &#10;Il/tcp &#10;13/ tcp &#10;43/ tcp &#10;54/ tcp &#10;81/tcp &#10;720/ tcp &#10;STATE &#10;SERVICE &#10;openl filtered rpcbind &#10;openl filtered ident &#10;openl filtered imap &#10;openl filtered rtsp &#10;openl filtered unknown &#10;openl filtered h323q931 &#10;AC Address: 00: CC: 29: 46: E9: EA (VMware) &#10;ma done: 1 &#10;IP address 1 host u &#10;scanned in 1011. 93 secon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rootMati: nmap - SN &#10;Starting Nmap 6. 49 &#10;BET &#10;Stats: 0: 12: 44 elapsed; O &#10;192. 168. 232. 134 &#10;https: //nmap. org ) &#10;at &#10;2015. 12-23 14: 36 cs &#10;hosts completed &#10;(1 &#10;14: &#10;(1 &#10;14: &#10;up) , &#10;undergoing NULL &#10;Scan &#10;52 &#10;(O: 03: 37 remaining) &#10;up) , &#10;undergoing NULL &#10;Scan &#10;52 &#10;O: 02: 30 remaining) &#10;NULL &#10;Scan Timing: About 77. 85% done; &#10;ETC: &#10;Stats: 0: 13: 57 elapsed; O hosts completed &#10;NULL &#10;Scan Timin &#10;About 84. 78% done• &#10;ETC: &#10;map scan report for 192. 168. 232. 134 &#10;ost is up (O. 00064s latency) . &#10;ot shown: 994 &#10;filtered ports &#10;Il/tcp &#10;13/ tcp &#10;43/ tcp &#10;54/ tcp &#10;81/tcp &#10;720/ tcp &#10;STATE &#10;SERVICE &#10;openl filtered rpcbind &#10;openl filtered ident &#10;openl filtered imap &#10;openl filtered rtsp &#10;openl filtered unknown &#10;openl filtered h323q931 &#10;AC Address: 00: CC: 29: 46: E9: EA (VMware) &#10;ma done: 1 &#10;IP address 1 host u &#10;scanned in 1011. 93 second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C00000"/>
          <w:szCs w:val="22"/>
        </w:rPr>
        <w:t>完整</w:t>
      </w:r>
      <w:r w:rsidRPr="002A2058">
        <w:rPr>
          <w:rFonts w:ascii="微软雅黑" w:eastAsia="微软雅黑" w:hAnsi="微软雅黑" w:cs="宋体" w:hint="eastAsia"/>
          <w:b/>
          <w:bCs/>
          <w:color w:val="C00000"/>
          <w:sz w:val="28"/>
          <w:szCs w:val="28"/>
        </w:rPr>
        <w:t>：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-s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N</w:t>
      </w:r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-p- -</w:t>
      </w:r>
      <w:proofErr w:type="spellStart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E84C22"/>
          <w:sz w:val="28"/>
          <w:szCs w:val="28"/>
        </w:rPr>
        <w:t xml:space="preserve"> </w:t>
      </w:r>
      <w:proofErr w:type="spellStart"/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  <w:lang w:val="x-none"/>
        </w:rPr>
        <w:t>ip</w:t>
      </w:r>
      <w:r w:rsidRPr="002A2058">
        <w:rPr>
          <w:rFonts w:ascii="Arial Unicode MS" w:eastAsia="Arial Unicode MS" w:hAnsi="Arial Unicode MS" w:cs="Arial Unicode MS" w:hint="eastAsia"/>
          <w:b/>
          <w:bCs/>
          <w:color w:val="E84C22"/>
          <w:sz w:val="28"/>
          <w:szCs w:val="28"/>
        </w:rPr>
        <w:t>地址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noProof/>
          <w:szCs w:val="22"/>
        </w:rPr>
        <w:drawing>
          <wp:inline distT="0" distB="0" distL="0" distR="0">
            <wp:extent cx="4572000" cy="438150"/>
            <wp:effectExtent l="0" t="0" r="0" b="0"/>
            <wp:docPr id="9" name="图片 9" descr="计算机生成了可选文字:&#10;rootMati: nmap -SN -p- &#10;Starting Nmap 6. 49BETA4 ( &#10;2015- 12- 23 &#10;• 49 cs &#10;PN 192. 168. 232. 134 &#10;https: //nmap. org ) at &#10;14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rootMati: nmap -SN -p- &#10;Starting Nmap 6. 49BETA4 ( &#10;2015- 12- 23 &#10;• 49 cs &#10;PN 192. 168. 232. 134 &#10;https: //nmap. org ) at &#10;14.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58" w:rsidRPr="002A2058" w:rsidRDefault="002A2058" w:rsidP="002A2058">
      <w:pPr>
        <w:spacing w:after="0"/>
        <w:ind w:left="1236"/>
        <w:rPr>
          <w:rFonts w:ascii="Arial Unicode MS" w:eastAsia="Arial Unicode MS" w:hAnsi="Arial Unicode MS" w:cs="Arial Unicode MS"/>
          <w:color w:val="FF0000"/>
          <w:szCs w:val="22"/>
          <w:lang w:val="x-none"/>
        </w:rPr>
      </w:pPr>
      <w:r w:rsidRPr="002A2058">
        <w:rPr>
          <w:rFonts w:ascii="Arial Unicode MS" w:eastAsia="Arial Unicode MS" w:hAnsi="Arial Unicode MS" w:cs="Arial Unicode MS" w:hint="eastAsia"/>
          <w:color w:val="FF0000"/>
          <w:szCs w:val="22"/>
          <w:lang w:val="x-none"/>
        </w:rPr>
        <w:t> </w:t>
      </w:r>
    </w:p>
    <w:p w:rsidR="002A2058" w:rsidRPr="002A2058" w:rsidRDefault="002A2058" w:rsidP="002A2058">
      <w:pPr>
        <w:numPr>
          <w:ilvl w:val="1"/>
          <w:numId w:val="4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FF0000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FF0000"/>
          <w:szCs w:val="22"/>
        </w:rPr>
        <w:t>扩充：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扫描的时候按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d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可以显示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debug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信息，按其他的键（比如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X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）可以显示当前进度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 xml:space="preserve"> XX.XX%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2E75B5"/>
          <w:szCs w:val="22"/>
        </w:rPr>
      </w:pPr>
      <w:r w:rsidRPr="002A2058">
        <w:rPr>
          <w:rFonts w:ascii="Calibri" w:eastAsia="宋体" w:hAnsi="Calibri" w:cs="宋体"/>
          <w:b/>
          <w:bCs/>
          <w:color w:val="2E75B5"/>
          <w:szCs w:val="22"/>
        </w:rPr>
        <w:t>Null</w:t>
      </w:r>
      <w:r w:rsidRPr="002A2058">
        <w:rPr>
          <w:rFonts w:ascii="微软雅黑" w:eastAsia="微软雅黑" w:hAnsi="微软雅黑" w:cs="宋体" w:hint="eastAsia"/>
          <w:b/>
          <w:bCs/>
          <w:color w:val="2E75B5"/>
          <w:szCs w:val="22"/>
        </w:rPr>
        <w:t>扫描</w:t>
      </w:r>
      <w:r w:rsidRPr="002A2058">
        <w:rPr>
          <w:rFonts w:ascii="Calibri" w:eastAsia="宋体" w:hAnsi="Calibri" w:cs="宋体"/>
          <w:b/>
          <w:bCs/>
          <w:color w:val="2E75B5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b/>
          <w:bCs/>
          <w:color w:val="2E75B5"/>
          <w:szCs w:val="22"/>
        </w:rPr>
        <w:t>和</w:t>
      </w:r>
      <w:r w:rsidRPr="002A2058">
        <w:rPr>
          <w:rFonts w:ascii="Calibri" w:eastAsia="宋体" w:hAnsi="Calibri" w:cs="宋体"/>
          <w:b/>
          <w:bCs/>
          <w:color w:val="2E75B5"/>
          <w:szCs w:val="22"/>
        </w:rPr>
        <w:t xml:space="preserve"> Xmas</w:t>
      </w:r>
      <w:r w:rsidRPr="002A2058">
        <w:rPr>
          <w:rFonts w:ascii="微软雅黑" w:eastAsia="微软雅黑" w:hAnsi="微软雅黑" w:cs="宋体" w:hint="eastAsia"/>
          <w:b/>
          <w:bCs/>
          <w:color w:val="2E75B5"/>
          <w:szCs w:val="22"/>
        </w:rPr>
        <w:t>扫描</w:t>
      </w:r>
    </w:p>
    <w:p w:rsidR="002A2058" w:rsidRPr="002A2058" w:rsidRDefault="002A2058" w:rsidP="002A2058">
      <w:pPr>
        <w:spacing w:after="0"/>
        <w:ind w:left="1236" w:hanging="239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8" name="图片 8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如果系统遵循了</w:t>
      </w:r>
      <w:r w:rsidRPr="002A2058">
        <w:rPr>
          <w:rFonts w:ascii="Calibri" w:eastAsia="宋体" w:hAnsi="Calibri" w:cs="宋体"/>
          <w:color w:val="000000"/>
          <w:szCs w:val="22"/>
        </w:rPr>
        <w:t>TCP RFC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文档，那么不用完成连接，在发起连接的时候</w:t>
      </w:r>
      <w:proofErr w:type="spellStart"/>
      <w:r w:rsidRPr="002A2058">
        <w:rPr>
          <w:rFonts w:ascii="Calibri" w:eastAsia="宋体" w:hAnsi="Calibri" w:cs="宋体"/>
          <w:color w:val="000000"/>
          <w:szCs w:val="22"/>
        </w:rPr>
        <w:t>namp</w:t>
      </w:r>
      <w:proofErr w:type="spellEnd"/>
      <w:r w:rsidRPr="002A2058">
        <w:rPr>
          <w:rFonts w:ascii="微软雅黑" w:eastAsia="微软雅黑" w:hAnsi="微软雅黑" w:cs="宋体" w:hint="eastAsia"/>
          <w:color w:val="000000"/>
          <w:szCs w:val="22"/>
        </w:rPr>
        <w:t>就可以判断出目标系统的状态。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  <w:lang w:val="x-none"/>
        </w:rPr>
        <w:t>(</w:t>
      </w:r>
      <w:r w:rsidRPr="002A2058">
        <w:rPr>
          <w:rFonts w:ascii="Calibri" w:eastAsia="宋体" w:hAnsi="Calibri" w:cs="宋体"/>
          <w:b/>
          <w:bCs/>
          <w:color w:val="FF0000"/>
          <w:szCs w:val="22"/>
        </w:rPr>
        <w:t>PS</w:t>
      </w:r>
      <w:r w:rsidRPr="002A2058">
        <w:rPr>
          <w:rFonts w:ascii="微软雅黑" w:eastAsia="微软雅黑" w:hAnsi="微软雅黑" w:cs="宋体" w:hint="eastAsia"/>
          <w:b/>
          <w:bCs/>
          <w:color w:val="FF0000"/>
          <w:szCs w:val="22"/>
        </w:rPr>
        <w:t>：</w:t>
      </w:r>
      <w:r w:rsidRPr="002A2058">
        <w:rPr>
          <w:rFonts w:ascii="Calibri" w:eastAsia="宋体" w:hAnsi="Calibri" w:cs="宋体"/>
          <w:b/>
          <w:bCs/>
          <w:color w:val="FF0000"/>
          <w:szCs w:val="22"/>
        </w:rPr>
        <w:t>Xmas</w:t>
      </w:r>
      <w:r w:rsidRPr="002A2058">
        <w:rPr>
          <w:rFonts w:ascii="微软雅黑" w:eastAsia="微软雅黑" w:hAnsi="微软雅黑" w:cs="宋体" w:hint="eastAsia"/>
          <w:b/>
          <w:bCs/>
          <w:color w:val="FF0000"/>
          <w:szCs w:val="22"/>
        </w:rPr>
        <w:t>扫描和</w:t>
      </w:r>
      <w:r w:rsidRPr="002A2058">
        <w:rPr>
          <w:rFonts w:ascii="Calibri" w:eastAsia="宋体" w:hAnsi="Calibri" w:cs="宋体"/>
          <w:b/>
          <w:bCs/>
          <w:color w:val="FF0000"/>
          <w:szCs w:val="22"/>
        </w:rPr>
        <w:t>Null</w:t>
      </w:r>
      <w:r w:rsidRPr="002A2058">
        <w:rPr>
          <w:rFonts w:ascii="微软雅黑" w:eastAsia="微软雅黑" w:hAnsi="微软雅黑" w:cs="宋体" w:hint="eastAsia"/>
          <w:b/>
          <w:bCs/>
          <w:color w:val="FF0000"/>
          <w:szCs w:val="22"/>
        </w:rPr>
        <w:t>扫描都不会建立任何类型的通信通道。扫描目的就是为了判断哪些端口开或关</w:t>
      </w:r>
      <w:r w:rsidRPr="002A2058">
        <w:rPr>
          <w:rFonts w:ascii="Arial Unicode MS" w:eastAsia="Arial Unicode MS" w:hAnsi="Arial Unicode MS" w:cs="Arial Unicode MS" w:hint="eastAsia"/>
          <w:color w:val="000000"/>
          <w:szCs w:val="22"/>
          <w:lang w:val="x-none"/>
        </w:rPr>
        <w:t>)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color w:val="2E75B5"/>
          <w:szCs w:val="22"/>
        </w:rPr>
      </w:pPr>
      <w:r w:rsidRPr="002A2058">
        <w:rPr>
          <w:rFonts w:ascii="微软雅黑" w:eastAsia="微软雅黑" w:hAnsi="微软雅黑" w:cs="宋体" w:hint="eastAsia"/>
          <w:b/>
          <w:bCs/>
          <w:color w:val="2E75B5"/>
          <w:szCs w:val="22"/>
        </w:rPr>
        <w:t>扫描的其他指令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 w:hint="eastAsia"/>
          <w:color w:val="000000"/>
          <w:szCs w:val="22"/>
        </w:rPr>
      </w:pPr>
      <w:r w:rsidRPr="002A2058">
        <w:rPr>
          <w:rFonts w:ascii="Calibri" w:eastAsia="宋体" w:hAnsi="Calibri" w:cs="宋体"/>
          <w:color w:val="00000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color w:val="000000"/>
          <w:szCs w:val="22"/>
        </w:rPr>
        <w:t>sV</w:t>
      </w:r>
      <w:proofErr w:type="spellEnd"/>
      <w:r w:rsidRPr="002A2058">
        <w:rPr>
          <w:rFonts w:ascii="Calibri" w:eastAsia="宋体" w:hAnsi="Calibri" w:cs="宋体"/>
          <w:color w:val="000000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参数用于版本扫描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color w:val="00000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color w:val="000000"/>
          <w:szCs w:val="22"/>
        </w:rPr>
        <w:t>iL</w:t>
      </w:r>
      <w:proofErr w:type="spellEnd"/>
      <w:r w:rsidRPr="002A2058">
        <w:rPr>
          <w:rFonts w:ascii="Calibri" w:eastAsia="宋体" w:hAnsi="Calibri" w:cs="宋体"/>
          <w:color w:val="000000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批量扫描文件里面的</w:t>
      </w:r>
      <w:proofErr w:type="spellStart"/>
      <w:r w:rsidRPr="002A2058">
        <w:rPr>
          <w:rFonts w:ascii="Calibri" w:eastAsia="宋体" w:hAnsi="Calibri" w:cs="宋体"/>
          <w:color w:val="000000"/>
          <w:szCs w:val="22"/>
        </w:rPr>
        <w:t>ip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-F: </w:t>
      </w:r>
      <w:r w:rsidRPr="002A2058">
        <w:rPr>
          <w:rFonts w:ascii="微软雅黑" w:eastAsia="微软雅黑" w:hAnsi="微软雅黑" w:cs="宋体" w:hint="eastAsia"/>
          <w:szCs w:val="22"/>
        </w:rPr>
        <w:t>快速模式</w:t>
      </w:r>
      <w:r w:rsidRPr="002A2058">
        <w:rPr>
          <w:rFonts w:ascii="Calibri" w:eastAsia="宋体" w:hAnsi="Calibri" w:cs="宋体"/>
          <w:szCs w:val="22"/>
        </w:rPr>
        <w:t>-</w:t>
      </w:r>
      <w:r w:rsidRPr="002A2058">
        <w:rPr>
          <w:rFonts w:ascii="微软雅黑" w:eastAsia="微软雅黑" w:hAnsi="微软雅黑" w:cs="宋体" w:hint="eastAsia"/>
          <w:szCs w:val="22"/>
        </w:rPr>
        <w:t>扫描较少，扫描默认端口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-v  </w:t>
      </w:r>
      <w:r w:rsidRPr="002A2058">
        <w:rPr>
          <w:rFonts w:ascii="微软雅黑" w:eastAsia="微软雅黑" w:hAnsi="微软雅黑" w:cs="宋体" w:hint="eastAsia"/>
          <w:szCs w:val="22"/>
        </w:rPr>
        <w:t>输出的时候更详细</w:t>
      </w:r>
      <w:r w:rsidRPr="002A2058">
        <w:rPr>
          <w:rFonts w:ascii="Calibri" w:eastAsia="宋体" w:hAnsi="Calibri" w:cs="宋体"/>
          <w:szCs w:val="22"/>
        </w:rPr>
        <w:t xml:space="preserve"> (</w:t>
      </w:r>
      <w:r w:rsidRPr="002A2058">
        <w:rPr>
          <w:rFonts w:ascii="微软雅黑" w:eastAsia="微软雅黑" w:hAnsi="微软雅黑" w:cs="宋体" w:hint="eastAsia"/>
          <w:szCs w:val="22"/>
        </w:rPr>
        <w:t>使用</w:t>
      </w:r>
      <w:r w:rsidRPr="002A2058">
        <w:rPr>
          <w:rFonts w:ascii="Calibri" w:eastAsia="宋体" w:hAnsi="Calibri" w:cs="宋体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szCs w:val="22"/>
        </w:rPr>
        <w:t>vv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szCs w:val="22"/>
        </w:rPr>
        <w:t>或更多的更大的作用</w:t>
      </w:r>
      <w:r w:rsidRPr="002A2058">
        <w:rPr>
          <w:rFonts w:ascii="Calibri" w:eastAsia="宋体" w:hAnsi="Calibri" w:cs="宋体"/>
          <w:szCs w:val="22"/>
        </w:rPr>
        <w:t>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-A </w:t>
      </w:r>
      <w:r w:rsidRPr="002A2058">
        <w:rPr>
          <w:rFonts w:ascii="微软雅黑" w:eastAsia="微软雅黑" w:hAnsi="微软雅黑" w:cs="宋体" w:hint="eastAsia"/>
          <w:szCs w:val="22"/>
        </w:rPr>
        <w:t>启用操作系统检测、</w:t>
      </w:r>
      <w:r w:rsidRPr="002A2058">
        <w:rPr>
          <w:rFonts w:ascii="Calibri" w:eastAsia="宋体" w:hAnsi="Calibri" w:cs="宋体"/>
          <w:szCs w:val="22"/>
        </w:rPr>
        <w:t xml:space="preserve"> </w:t>
      </w:r>
      <w:r w:rsidRPr="002A2058">
        <w:rPr>
          <w:rFonts w:ascii="微软雅黑" w:eastAsia="微软雅黑" w:hAnsi="微软雅黑" w:cs="宋体" w:hint="eastAsia"/>
          <w:szCs w:val="22"/>
        </w:rPr>
        <w:t>版本检测、 脚本扫描</w:t>
      </w:r>
      <w:r w:rsidRPr="002A2058">
        <w:rPr>
          <w:rFonts w:ascii="Arial Unicode MS" w:eastAsia="Arial Unicode MS" w:hAnsi="Arial Unicode MS" w:cs="Arial Unicode MS" w:hint="eastAsia"/>
          <w:szCs w:val="22"/>
        </w:rPr>
        <w:t>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color w:val="000000"/>
          <w:szCs w:val="22"/>
        </w:rPr>
        <w:t xml:space="preserve">-T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速度设置（最慢</w:t>
      </w:r>
      <w:r w:rsidRPr="002A2058">
        <w:rPr>
          <w:rFonts w:ascii="Calibri" w:eastAsia="宋体" w:hAnsi="Calibri" w:cs="宋体"/>
          <w:color w:val="000000"/>
          <w:szCs w:val="22"/>
        </w:rPr>
        <w:t xml:space="preserve">0 - 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最快</w:t>
      </w:r>
      <w:r w:rsidRPr="002A2058">
        <w:rPr>
          <w:rFonts w:ascii="Calibri" w:eastAsia="宋体" w:hAnsi="Calibri" w:cs="宋体"/>
          <w:color w:val="000000"/>
          <w:szCs w:val="22"/>
        </w:rPr>
        <w:t>5</w:t>
      </w:r>
      <w:r w:rsidRPr="002A2058">
        <w:rPr>
          <w:rFonts w:ascii="微软雅黑" w:eastAsia="微软雅黑" w:hAnsi="微软雅黑" w:cs="宋体" w:hint="eastAsia"/>
          <w:color w:val="000000"/>
          <w:szCs w:val="22"/>
        </w:rPr>
        <w:t>）</w:t>
      </w:r>
      <w:r w:rsidRPr="002A2058">
        <w:rPr>
          <w:rFonts w:ascii="微软雅黑" w:eastAsia="微软雅黑" w:hAnsi="微软雅黑" w:cs="宋体" w:hint="eastAsia"/>
          <w:b/>
          <w:bCs/>
          <w:color w:val="00B050"/>
          <w:szCs w:val="22"/>
        </w:rPr>
        <w:t>避免被检测到则降低速度，如果赶时间就提高速度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6"/>
        </w:numPr>
        <w:spacing w:after="0"/>
        <w:ind w:left="1236"/>
        <w:textAlignment w:val="center"/>
        <w:rPr>
          <w:rFonts w:ascii="微软雅黑" w:eastAsia="微软雅黑" w:hAnsi="微软雅黑" w:cs="宋体"/>
          <w:b/>
          <w:bCs/>
          <w:sz w:val="28"/>
          <w:szCs w:val="28"/>
        </w:rPr>
      </w:pPr>
      <w:r w:rsidRPr="002A2058">
        <w:rPr>
          <w:rFonts w:ascii="微软雅黑" w:eastAsia="微软雅黑" w:hAnsi="微软雅黑" w:cs="宋体" w:hint="eastAsia"/>
          <w:b/>
          <w:bCs/>
          <w:sz w:val="28"/>
          <w:szCs w:val="28"/>
        </w:rPr>
        <w:t>实战：（渗透中常用命令）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7" name="图片 7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Segoe UI Symbol" w:eastAsia="宋体" w:hAnsi="Segoe UI Symbol" w:cs="宋体"/>
          <w:b/>
          <w:bCs/>
          <w:color w:val="0070C0"/>
          <w:szCs w:val="22"/>
        </w:rPr>
        <w:t>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快速扫描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root@Kali</w:t>
      </w:r>
      <w:proofErr w:type="spellEnd"/>
      <w:r w:rsidRPr="002A2058">
        <w:rPr>
          <w:rFonts w:ascii="Calibri" w:eastAsia="宋体" w:hAnsi="Calibri" w:cs="宋体"/>
          <w:szCs w:val="22"/>
        </w:rPr>
        <w:t>:~#</w:t>
      </w:r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-T4 -F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2015-12-24 12:06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scan report for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is up (1.7s latency).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Not shown: 92 closed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PORT     STATE    SERVICE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80/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http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135/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msrpc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139/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netbios-ssn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443/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https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snpp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445/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microsoft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-ds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514/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shell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1433/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sql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done: 1 IP address (1 host up) scanned in 16.67 seconds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sz w:val="28"/>
          <w:szCs w:val="28"/>
        </w:rPr>
      </w:pPr>
      <w:r w:rsidRPr="002A2058">
        <w:rPr>
          <w:rFonts w:ascii="微软雅黑" w:eastAsia="微软雅黑" w:hAnsi="微软雅黑" w:cs="宋体" w:hint="eastAsia"/>
          <w:sz w:val="28"/>
          <w:szCs w:val="28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6" name="图片 6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②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SYN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迅速扫描：（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TCP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两次握手，隐蔽性高）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 w:hint="eastAsia"/>
          <w:szCs w:val="22"/>
        </w:rPr>
        <w:t>root@Kali</w:t>
      </w:r>
      <w:proofErr w:type="spellEnd"/>
      <w:r w:rsidRPr="002A2058">
        <w:rPr>
          <w:rFonts w:ascii="Calibri" w:eastAsia="宋体" w:hAnsi="Calibri" w:cs="宋体" w:hint="eastAsia"/>
          <w:szCs w:val="22"/>
        </w:rPr>
        <w:t xml:space="preserve">:~# </w:t>
      </w:r>
      <w:proofErr w:type="spellStart"/>
      <w:r w:rsidRPr="002A2058">
        <w:rPr>
          <w:rFonts w:ascii="Calibri" w:eastAsia="宋体" w:hAnsi="Calibri" w:cs="宋体" w:hint="eastAsia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sS</w:t>
      </w:r>
      <w:proofErr w:type="spellEnd"/>
      <w:r w:rsidRPr="002A2058">
        <w:rPr>
          <w:rFonts w:ascii="Calibri" w:eastAsia="宋体" w:hAnsi="Calibri" w:cs="宋体" w:hint="eastAsia"/>
          <w:b/>
          <w:bCs/>
          <w:color w:val="C00000"/>
          <w:szCs w:val="22"/>
        </w:rPr>
        <w:t xml:space="preserve"> -T4 -A -v </w:t>
      </w:r>
      <w:r w:rsidRPr="002A2058">
        <w:rPr>
          <w:rFonts w:ascii="Calibri" w:eastAsia="宋体" w:hAnsi="Calibri" w:cs="宋体" w:hint="eastAsia"/>
          <w:color w:val="C00000"/>
          <w:szCs w:val="22"/>
        </w:rPr>
        <w:t>cnblogs.com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2015-12-23 17:00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Loaded 122 scripts for 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Pre-scanning.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17:00,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17:00,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Ping Scan at 17:00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cnblogs.com (42.121.252.58) [4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Ping Scan at 17:00, 0.20s elapsed (1 total hosts)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17:00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17:00, 2.01s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b/>
          <w:bCs/>
          <w:szCs w:val="22"/>
        </w:rPr>
        <w:t>Initiating SYN Stealth Scan at 17:00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Scanning cnblogs.com (42.121.252.58) [1000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42.121.252.58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80/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42.121.252.58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Increasing send delay for 42.121.252.58 from 0 to 5 due to 11 out of 20 dropped probes since last increase.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Increasing send delay for 42.121.252.58 from 5 to 10 due to 11 out of 11 dropped probes since last increase.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SYN Stealth Scan at 17:01, 84.92s elapsed (1000 total ports)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Service scan at 17:01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2 services on cnblogs.com (42.121.252.58)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Service scan at 17:01, 5.01s elapsed (2 services on 1 host)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OS detection (try #1) against cnblogs.com (42.121.252.58)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Retrying OS detection (try #2) against cnblogs.com (42.121.252.58)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WARNING: OS didn't match until try #2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at 17:01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at 17:01, 0.02s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2 hosts.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17:01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2 hosts.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17:01, 0.15s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scanning 42.121.252.58.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17:02, 6.16s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17:02,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scan report for cnblogs.com (42.121.252.58)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is up (0.0048s latency).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Not shown: 998 filtered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PORT    STATE SERVICE   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80/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tcpwrapped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|_http-favicon: Unknown favicon MD5: CDD795C4B3E1ED39250A6B1B1DB89E73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|_http-methods: No Allow or Public header in OPTIONS response (status code 301)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http-title</w:t>
      </w:r>
      <w:proofErr w:type="gramEnd"/>
      <w:r w:rsidRPr="002A2058">
        <w:rPr>
          <w:rFonts w:ascii="Calibri" w:eastAsia="宋体" w:hAnsi="Calibri" w:cs="宋体"/>
          <w:szCs w:val="22"/>
        </w:rPr>
        <w:t>: \xE5\x8D\x9A\xE5\</w:t>
      </w:r>
      <w:proofErr w:type="spellStart"/>
      <w:r w:rsidRPr="002A2058">
        <w:rPr>
          <w:rFonts w:ascii="Calibri" w:eastAsia="宋体" w:hAnsi="Calibri" w:cs="宋体"/>
          <w:szCs w:val="22"/>
        </w:rPr>
        <w:t>xAE</w:t>
      </w:r>
      <w:proofErr w:type="spellEnd"/>
      <w:r w:rsidRPr="002A2058">
        <w:rPr>
          <w:rFonts w:ascii="Calibri" w:eastAsia="宋体" w:hAnsi="Calibri" w:cs="宋体"/>
          <w:szCs w:val="22"/>
        </w:rPr>
        <w:t>\xA2\xE5\x9B\</w:t>
      </w:r>
      <w:proofErr w:type="spellStart"/>
      <w:r w:rsidRPr="002A2058">
        <w:rPr>
          <w:rFonts w:ascii="Calibri" w:eastAsia="宋体" w:hAnsi="Calibri" w:cs="宋体"/>
          <w:szCs w:val="22"/>
        </w:rPr>
        <w:t>xAD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- \xE5\xBC\x80\xE5\x8F\x91\xE8\x80\x85\xE7\x9A\x84\xE7\xBD\x91\xE4\xB8\x8A\xE5\xAE\xB6\xE5\x9B\xAD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|_Requested resource was </w:t>
      </w:r>
      <w:hyperlink r:id="rId24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http://www.cnblogs.com/</w:t>
        </w:r>
      </w:hyperlink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open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tcpwrapped</w:t>
      </w:r>
      <w:proofErr w:type="spellEnd"/>
      <w:proofErr w:type="gram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http-cisco-</w:t>
      </w:r>
      <w:proofErr w:type="spellStart"/>
      <w:r w:rsidRPr="002A2058">
        <w:rPr>
          <w:rFonts w:ascii="Calibri" w:eastAsia="宋体" w:hAnsi="Calibri" w:cs="宋体"/>
          <w:szCs w:val="22"/>
        </w:rPr>
        <w:t>anyconnect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ERROR</w:t>
      </w:r>
      <w:proofErr w:type="gramEnd"/>
      <w:r w:rsidRPr="002A2058">
        <w:rPr>
          <w:rFonts w:ascii="Calibri" w:eastAsia="宋体" w:hAnsi="Calibri" w:cs="宋体"/>
          <w:szCs w:val="22"/>
        </w:rPr>
        <w:t>: Not a Cisco ASA or unsupported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|_http-methods: No Allow or Public header in OPTIONS response (status code 400)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|_http-title: 400 </w:t>
      </w:r>
      <w:proofErr w:type="gramStart"/>
      <w:r w:rsidRPr="002A2058">
        <w:rPr>
          <w:rFonts w:ascii="Calibri" w:eastAsia="宋体" w:hAnsi="Calibri" w:cs="宋体"/>
          <w:szCs w:val="22"/>
        </w:rPr>
        <w:t>The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plain HTTP request was sent to HTTPS port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-cert</w:t>
      </w:r>
      <w:proofErr w:type="gramEnd"/>
      <w:r w:rsidRPr="002A2058">
        <w:rPr>
          <w:rFonts w:ascii="Calibri" w:eastAsia="宋体" w:hAnsi="Calibri" w:cs="宋体"/>
          <w:szCs w:val="22"/>
        </w:rPr>
        <w:t>: Subject: commonName=*.cnblogs.com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Issuer: </w:t>
      </w:r>
      <w:proofErr w:type="spellStart"/>
      <w:r w:rsidRPr="002A2058">
        <w:rPr>
          <w:rFonts w:ascii="Calibri" w:eastAsia="宋体" w:hAnsi="Calibri" w:cs="宋体"/>
          <w:szCs w:val="22"/>
        </w:rPr>
        <w:t>commonName</w:t>
      </w:r>
      <w:proofErr w:type="spellEnd"/>
      <w:r w:rsidRPr="002A2058">
        <w:rPr>
          <w:rFonts w:ascii="Calibri" w:eastAsia="宋体" w:hAnsi="Calibri" w:cs="宋体"/>
          <w:szCs w:val="22"/>
        </w:rPr>
        <w:t>=Go Daddy Secure Certificate Authority - G2/</w:t>
      </w:r>
      <w:proofErr w:type="spellStart"/>
      <w:r w:rsidRPr="002A2058">
        <w:rPr>
          <w:rFonts w:ascii="Calibri" w:eastAsia="宋体" w:hAnsi="Calibri" w:cs="宋体"/>
          <w:szCs w:val="22"/>
        </w:rPr>
        <w:t>organizationName</w:t>
      </w:r>
      <w:proofErr w:type="spellEnd"/>
      <w:r w:rsidRPr="002A2058">
        <w:rPr>
          <w:rFonts w:ascii="Calibri" w:eastAsia="宋体" w:hAnsi="Calibri" w:cs="宋体"/>
          <w:szCs w:val="22"/>
        </w:rPr>
        <w:t>=GoDaddy.com, Inc./</w:t>
      </w:r>
      <w:proofErr w:type="spellStart"/>
      <w:r w:rsidRPr="002A2058">
        <w:rPr>
          <w:rFonts w:ascii="Calibri" w:eastAsia="宋体" w:hAnsi="Calibri" w:cs="宋体"/>
          <w:szCs w:val="22"/>
        </w:rPr>
        <w:t>stateOrProvinceName</w:t>
      </w:r>
      <w:proofErr w:type="spellEnd"/>
      <w:r w:rsidRPr="002A2058">
        <w:rPr>
          <w:rFonts w:ascii="Calibri" w:eastAsia="宋体" w:hAnsi="Calibri" w:cs="宋体"/>
          <w:szCs w:val="22"/>
        </w:rPr>
        <w:t>=Arizona/</w:t>
      </w:r>
      <w:proofErr w:type="spellStart"/>
      <w:r w:rsidRPr="002A2058">
        <w:rPr>
          <w:rFonts w:ascii="Calibri" w:eastAsia="宋体" w:hAnsi="Calibri" w:cs="宋体"/>
          <w:szCs w:val="22"/>
        </w:rPr>
        <w:t>countryName</w:t>
      </w:r>
      <w:proofErr w:type="spellEnd"/>
      <w:r w:rsidRPr="002A2058">
        <w:rPr>
          <w:rFonts w:ascii="Calibri" w:eastAsia="宋体" w:hAnsi="Calibri" w:cs="宋体"/>
          <w:szCs w:val="22"/>
        </w:rPr>
        <w:t>=US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Public Key type: </w:t>
      </w:r>
      <w:proofErr w:type="spellStart"/>
      <w:r w:rsidRPr="002A2058">
        <w:rPr>
          <w:rFonts w:ascii="Calibri" w:eastAsia="宋体" w:hAnsi="Calibri" w:cs="宋体"/>
          <w:szCs w:val="22"/>
        </w:rPr>
        <w:t>rsa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Public Key bits: 2048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Signature Algorithm: sha256WithRSAEncryption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before: 2015-09-28T08:12:38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after:  2016-07-27T12:31:38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MD5:   9b12 efe2 1f0c 7967 ca7c fe14 2a13 a200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|_SHA-1: 29dd 13c4 11cd e03b de35 cad9 60ac e7e6 52de 8c44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</w:t>
      </w:r>
      <w:proofErr w:type="spell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-date: TLS randomness does not represent time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tls-nextprotoneg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http</w:t>
      </w:r>
      <w:proofErr w:type="gramEnd"/>
      <w:r w:rsidRPr="002A2058">
        <w:rPr>
          <w:rFonts w:ascii="Calibri" w:eastAsia="宋体" w:hAnsi="Calibri" w:cs="宋体"/>
          <w:szCs w:val="22"/>
        </w:rPr>
        <w:t>/1.1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Warning: </w:t>
      </w:r>
      <w:proofErr w:type="spellStart"/>
      <w:r w:rsidRPr="002A2058">
        <w:rPr>
          <w:rFonts w:ascii="Calibri" w:eastAsia="宋体" w:hAnsi="Calibri" w:cs="宋体"/>
          <w:szCs w:val="22"/>
        </w:rPr>
        <w:t>OSScan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results may be unreliable because we could not find at least 1 open and 1 closed port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Device type: </w:t>
      </w:r>
      <w:proofErr w:type="spellStart"/>
      <w:r w:rsidRPr="002A2058">
        <w:rPr>
          <w:rFonts w:ascii="Calibri" w:eastAsia="宋体" w:hAnsi="Calibri" w:cs="宋体"/>
          <w:szCs w:val="22"/>
        </w:rPr>
        <w:t>WAP|general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purpose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Running: Actiontec Linux, Linux 2.4.X|3.X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OS CPE: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:/</w:t>
      </w:r>
      <w:proofErr w:type="spellStart"/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o:actiontec:linux_kernel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:/o:linux:linux_kernel:2.4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:/o:linux:linux_kernel:3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OS details: Actiontec MI424WR-GEN3I WAP, DD-WRT v24-sp2 (Linux 2.4.37), Linux 3.2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Network Distance: 2 hops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TRACEROUTE (using port 80/</w:t>
      </w:r>
      <w:proofErr w:type="spellStart"/>
      <w:r w:rsidRPr="002A2058">
        <w:rPr>
          <w:rFonts w:ascii="Calibri" w:eastAsia="宋体" w:hAnsi="Calibri" w:cs="宋体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szCs w:val="22"/>
        </w:rPr>
        <w:t>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HOP RTT     ADDRESS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1   0.04 </w:t>
      </w:r>
      <w:proofErr w:type="spell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192.168.232.2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2   0.04 </w:t>
      </w:r>
      <w:proofErr w:type="spell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42.121.252.58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Post-scanning.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17:02,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17:02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17:02,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Read data files from: /</w:t>
      </w:r>
      <w:proofErr w:type="spellStart"/>
      <w:r w:rsidRPr="002A2058">
        <w:rPr>
          <w:rFonts w:ascii="Calibri" w:eastAsia="宋体" w:hAnsi="Calibri" w:cs="宋体"/>
          <w:szCs w:val="22"/>
        </w:rPr>
        <w:t>usr</w:t>
      </w:r>
      <w:proofErr w:type="spellEnd"/>
      <w:r w:rsidRPr="002A2058">
        <w:rPr>
          <w:rFonts w:ascii="Calibri" w:eastAsia="宋体" w:hAnsi="Calibri" w:cs="宋体"/>
          <w:szCs w:val="22"/>
        </w:rPr>
        <w:t>/bin/../share/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OS and Service detection performed. Please report any incorrect results at </w:t>
      </w:r>
      <w:hyperlink r:id="rId25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https://nmap.org/submit/</w:t>
        </w:r>
      </w:hyperlink>
      <w:r w:rsidRPr="002A2058">
        <w:rPr>
          <w:rFonts w:ascii="Calibri" w:eastAsia="宋体" w:hAnsi="Calibri" w:cs="宋体"/>
          <w:szCs w:val="22"/>
        </w:rPr>
        <w:t xml:space="preserve"> 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done: 1 IP address (1 host up) scanned in 108.48 seconds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Raw packets sent: 3196 (145.286KB) | Rcvd: 195 (9.170KB)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70C0"/>
          <w:szCs w:val="22"/>
        </w:rPr>
      </w:pPr>
      <w:r w:rsidRPr="002A2058">
        <w:rPr>
          <w:rFonts w:ascii="Calibri" w:eastAsia="宋体" w:hAnsi="Calibri" w:cs="宋体"/>
          <w:color w:val="0070C0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5" name="图片 5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③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UDP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迅速扫描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root@Kali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:~# 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sU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-v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2015-12-23 19:20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Ping Scan at 19:20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192.168.169.105 [4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Ping Scan at 19:20, 0.20s elapsed (1 total hosts)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19:20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19:20, 2.01s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Initiating UDP Scan at 19:20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Scanning 192.168.169.105 [1000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137/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udp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UDP Scan at 19:20, 23.11s elapsed (1000 total ports)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scan report for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is up (0.0013s latency).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Not shown: 998 </w:t>
      </w:r>
      <w:proofErr w:type="spellStart"/>
      <w:r w:rsidRPr="002A2058">
        <w:rPr>
          <w:rFonts w:ascii="Calibri" w:eastAsia="宋体" w:hAnsi="Calibri" w:cs="宋体"/>
          <w:szCs w:val="22"/>
        </w:rPr>
        <w:t>open|filtered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PORT     </w:t>
      </w:r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STATE  SERVICE</w:t>
      </w:r>
      <w:proofErr w:type="gram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137/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udp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-ns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4500/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udp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closed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nat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-t-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ike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Read data files from: /</w:t>
      </w:r>
      <w:proofErr w:type="spellStart"/>
      <w:r w:rsidRPr="002A2058">
        <w:rPr>
          <w:rFonts w:ascii="Calibri" w:eastAsia="宋体" w:hAnsi="Calibri" w:cs="宋体"/>
          <w:szCs w:val="22"/>
        </w:rPr>
        <w:t>usr</w:t>
      </w:r>
      <w:proofErr w:type="spellEnd"/>
      <w:r w:rsidRPr="002A2058">
        <w:rPr>
          <w:rFonts w:ascii="Calibri" w:eastAsia="宋体" w:hAnsi="Calibri" w:cs="宋体"/>
          <w:szCs w:val="22"/>
        </w:rPr>
        <w:t>/bin/../share/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done: 1 IP address (1 host up) scanned in 25.39 seconds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Raw packets sent: 3006 (86.660KB) | Rcvd: 32 (1.654KB)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color w:val="000000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4" name="图片 4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④迅速扫描（</w:t>
      </w:r>
      <w:proofErr w:type="spellStart"/>
      <w:r w:rsidRPr="002A2058">
        <w:rPr>
          <w:rFonts w:ascii="Calibri" w:eastAsia="宋体" w:hAnsi="Calibri" w:cs="宋体"/>
          <w:b/>
          <w:bCs/>
          <w:color w:val="0070C0"/>
          <w:szCs w:val="22"/>
        </w:rPr>
        <w:t>NoPing</w:t>
      </w:r>
      <w:proofErr w:type="spellEnd"/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）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root@Kali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:~# 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-T4 -A -v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2015-12-24 09:52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Loaded 122 scripts for 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Pre-scanning.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09:52,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09:52,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09:52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09:52, 8.18s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SYN Stealth Scan at 09:52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192.168.169.105 [1000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Discovered open port 80/</w:t>
      </w:r>
      <w:proofErr w:type="spellStart"/>
      <w:r w:rsidRPr="002A2058">
        <w:rPr>
          <w:rFonts w:ascii="Calibri" w:eastAsia="宋体" w:hAnsi="Calibri" w:cs="宋体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Increasing send delay for 192.168.169.105 from 0 to 5 due to 11 out of 15 dropped probes since last increase.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135/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139/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Increasing send delay for 192.168.169.105 from 5 to 10 due to </w:t>
      </w:r>
      <w:proofErr w:type="spellStart"/>
      <w:r w:rsidRPr="002A2058">
        <w:rPr>
          <w:rFonts w:ascii="Calibri" w:eastAsia="宋体" w:hAnsi="Calibri" w:cs="宋体"/>
          <w:szCs w:val="22"/>
        </w:rPr>
        <w:t>max_successful_tryno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increase to 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Warning: 192.168.169.105 giving up on port because retransmission cap hit (6).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8.99% done; ETC: 09:58 (0:05:14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14.66% done; ETC: 09:59 (0:05:55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22.24% done; ETC: 09:59 (0:05:18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29.91% done; ETC: 09:59 (0:04:43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1433/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37.97% done; ETC: 09:59 (0:04:07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444/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2383/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54.17% done; ETC: 09:58 (0:02:33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2179/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76.10% done; ETC: 09:57 (0:01:06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912/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902/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SYN Stealth Scan at 09:57, 318.66s elapsed (1000 total ports)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Service scan at 09:57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11 services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Service scan at 09:58, 33.60s elapsed (11 services on 1 host)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OS detection (try #1) against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at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</w:t>
      </w:r>
      <w:proofErr w:type="spellStart"/>
      <w:r w:rsidRPr="002A2058">
        <w:rPr>
          <w:rFonts w:ascii="Calibri" w:eastAsia="宋体" w:hAnsi="Calibri" w:cs="宋体"/>
          <w:szCs w:val="22"/>
        </w:rPr>
        <w:t>Traceroute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at 09:58, 1.01s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2 hosts.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2 hosts.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09:58, 0.05s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scanning 192.168.169.105.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09:58, 13.23s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09:58,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scan report for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is up (0.59s latency).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Not shown: 979 closed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PORT      STATE    SERVICE        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80/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open     http            Microsoft IIS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httpd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10.0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http-methods</w:t>
      </w:r>
      <w:proofErr w:type="gramEnd"/>
      <w:r w:rsidRPr="002A2058">
        <w:rPr>
          <w:rFonts w:ascii="Calibri" w:eastAsia="宋体" w:hAnsi="Calibri" w:cs="宋体"/>
          <w:szCs w:val="22"/>
        </w:rPr>
        <w:t>: OPTIONS TRACE GET HEAD POST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Potentially risky methods: TRACE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|_See </w:t>
      </w:r>
      <w:hyperlink r:id="rId26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http://nmap.org/nsedoc/scripts/http-methods.html</w:t>
        </w:r>
      </w:hyperlink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|_http-server-header: Microsoft-IIS/10.0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|_http-title: IIS Windows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msrpc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      Microsoft Windows RPC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netbios-ssn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Microsoft Windows 98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netbios-ssn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/http        Apache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httpd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</w:t>
      </w:r>
      <w:proofErr w:type="spellStart"/>
      <w:r w:rsidRPr="002A2058">
        <w:rPr>
          <w:rFonts w:ascii="Calibri" w:eastAsia="宋体" w:hAnsi="Calibri" w:cs="宋体"/>
          <w:szCs w:val="22"/>
        </w:rPr>
        <w:t>auth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HTTP/1.1 401 Authorization Required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Basic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realm=</w:t>
      </w:r>
      <w:proofErr w:type="spellStart"/>
      <w:r w:rsidRPr="002A2058">
        <w:rPr>
          <w:rFonts w:ascii="Calibri" w:eastAsia="宋体" w:hAnsi="Calibri" w:cs="宋体"/>
          <w:szCs w:val="22"/>
        </w:rPr>
        <w:t>VisualSVN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Server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http-cisco-</w:t>
      </w:r>
      <w:proofErr w:type="spellStart"/>
      <w:r w:rsidRPr="002A2058">
        <w:rPr>
          <w:rFonts w:ascii="Calibri" w:eastAsia="宋体" w:hAnsi="Calibri" w:cs="宋体"/>
          <w:szCs w:val="22"/>
        </w:rPr>
        <w:t>anyconnect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ERROR</w:t>
      </w:r>
      <w:proofErr w:type="gramEnd"/>
      <w:r w:rsidRPr="002A2058">
        <w:rPr>
          <w:rFonts w:ascii="Calibri" w:eastAsia="宋体" w:hAnsi="Calibri" w:cs="宋体"/>
          <w:szCs w:val="22"/>
        </w:rPr>
        <w:t>: Not a Cisco ASA or unsupported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|_http-methods: No Allow or Public header in OPTIONS response (status code 401)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|_http-server-header: Apache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|_http-title: 401 Authorization Required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-cert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Subject: </w:t>
      </w:r>
      <w:proofErr w:type="spellStart"/>
      <w:r w:rsidRPr="002A2058">
        <w:rPr>
          <w:rFonts w:ascii="Calibri" w:eastAsia="宋体" w:hAnsi="Calibri" w:cs="宋体"/>
          <w:szCs w:val="22"/>
        </w:rPr>
        <w:t>commonName</w:t>
      </w:r>
      <w:proofErr w:type="spellEnd"/>
      <w:r w:rsidRPr="002A2058">
        <w:rPr>
          <w:rFonts w:ascii="Calibri" w:eastAsia="宋体" w:hAnsi="Calibri" w:cs="宋体"/>
          <w:szCs w:val="22"/>
        </w:rPr>
        <w:t>=DESKTOP-PTACRF6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Issuer: </w:t>
      </w:r>
      <w:proofErr w:type="spellStart"/>
      <w:r w:rsidRPr="002A2058">
        <w:rPr>
          <w:rFonts w:ascii="Calibri" w:eastAsia="宋体" w:hAnsi="Calibri" w:cs="宋体"/>
          <w:szCs w:val="22"/>
        </w:rPr>
        <w:t>commonName</w:t>
      </w:r>
      <w:proofErr w:type="spellEnd"/>
      <w:r w:rsidRPr="002A2058">
        <w:rPr>
          <w:rFonts w:ascii="Calibri" w:eastAsia="宋体" w:hAnsi="Calibri" w:cs="宋体"/>
          <w:szCs w:val="22"/>
        </w:rPr>
        <w:t>=DESKTOP-PTACRF6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Public Key type: </w:t>
      </w:r>
      <w:proofErr w:type="spellStart"/>
      <w:r w:rsidRPr="002A2058">
        <w:rPr>
          <w:rFonts w:ascii="Calibri" w:eastAsia="宋体" w:hAnsi="Calibri" w:cs="宋体"/>
          <w:szCs w:val="22"/>
        </w:rPr>
        <w:t>rsa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Public Key bits: 2048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Signature Algorithm: sha256WithRSAEncryption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before: 2015-12-06T14:04:50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after:  2025-12-03T14:04:50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MD5:   c707 0eb2 71d6 5178 6687 9d2f 5594 dc01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|_SHA-1: de83 b92f ad7d e0d0 125a 2f88 99d9 c741 6b51 </w:t>
      </w:r>
      <w:proofErr w:type="spellStart"/>
      <w:r w:rsidRPr="002A2058">
        <w:rPr>
          <w:rFonts w:ascii="Calibri" w:eastAsia="宋体" w:hAnsi="Calibri" w:cs="宋体"/>
          <w:szCs w:val="22"/>
        </w:rPr>
        <w:t>bdcf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</w:t>
      </w:r>
      <w:proofErr w:type="spell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-date: TLS randomness does not represent time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444/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/http        VMware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VirtualCenter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Web service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http-cisco-</w:t>
      </w:r>
      <w:proofErr w:type="spellStart"/>
      <w:r w:rsidRPr="002A2058">
        <w:rPr>
          <w:rFonts w:ascii="Calibri" w:eastAsia="宋体" w:hAnsi="Calibri" w:cs="宋体"/>
          <w:szCs w:val="22"/>
        </w:rPr>
        <w:t>anyconnect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ERROR</w:t>
      </w:r>
      <w:proofErr w:type="gramEnd"/>
      <w:r w:rsidRPr="002A2058">
        <w:rPr>
          <w:rFonts w:ascii="Calibri" w:eastAsia="宋体" w:hAnsi="Calibri" w:cs="宋体"/>
          <w:szCs w:val="22"/>
        </w:rPr>
        <w:t>: Not a Cisco ASA or unsupported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|_http-methods: No Allow or Public header in OPTIONS response (status code 501)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|_http-title: Site doesn't have a title (text; charset=plain).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-cert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Subject: </w:t>
      </w:r>
      <w:proofErr w:type="spellStart"/>
      <w:r w:rsidRPr="002A2058">
        <w:rPr>
          <w:rFonts w:ascii="Calibri" w:eastAsia="宋体" w:hAnsi="Calibri" w:cs="宋体"/>
          <w:szCs w:val="22"/>
        </w:rPr>
        <w:t>commonName</w:t>
      </w:r>
      <w:proofErr w:type="spellEnd"/>
      <w:r w:rsidRPr="002A2058">
        <w:rPr>
          <w:rFonts w:ascii="Calibri" w:eastAsia="宋体" w:hAnsi="Calibri" w:cs="宋体"/>
          <w:szCs w:val="22"/>
        </w:rPr>
        <w:t>=VMware/</w:t>
      </w:r>
      <w:proofErr w:type="spellStart"/>
      <w:r w:rsidRPr="002A2058">
        <w:rPr>
          <w:rFonts w:ascii="Calibri" w:eastAsia="宋体" w:hAnsi="Calibri" w:cs="宋体"/>
          <w:szCs w:val="22"/>
        </w:rPr>
        <w:t>countryName</w:t>
      </w:r>
      <w:proofErr w:type="spellEnd"/>
      <w:r w:rsidRPr="002A2058">
        <w:rPr>
          <w:rFonts w:ascii="Calibri" w:eastAsia="宋体" w:hAnsi="Calibri" w:cs="宋体"/>
          <w:szCs w:val="22"/>
        </w:rPr>
        <w:t>=US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Issuer: </w:t>
      </w:r>
      <w:proofErr w:type="spellStart"/>
      <w:r w:rsidRPr="002A2058">
        <w:rPr>
          <w:rFonts w:ascii="Calibri" w:eastAsia="宋体" w:hAnsi="Calibri" w:cs="宋体"/>
          <w:szCs w:val="22"/>
        </w:rPr>
        <w:t>commonName</w:t>
      </w:r>
      <w:proofErr w:type="spellEnd"/>
      <w:r w:rsidRPr="002A2058">
        <w:rPr>
          <w:rFonts w:ascii="Calibri" w:eastAsia="宋体" w:hAnsi="Calibri" w:cs="宋体"/>
          <w:szCs w:val="22"/>
        </w:rPr>
        <w:t>=VMware/</w:t>
      </w:r>
      <w:proofErr w:type="spellStart"/>
      <w:r w:rsidRPr="002A2058">
        <w:rPr>
          <w:rFonts w:ascii="Calibri" w:eastAsia="宋体" w:hAnsi="Calibri" w:cs="宋体"/>
          <w:szCs w:val="22"/>
        </w:rPr>
        <w:t>countryName</w:t>
      </w:r>
      <w:proofErr w:type="spellEnd"/>
      <w:r w:rsidRPr="002A2058">
        <w:rPr>
          <w:rFonts w:ascii="Calibri" w:eastAsia="宋体" w:hAnsi="Calibri" w:cs="宋体"/>
          <w:szCs w:val="22"/>
        </w:rPr>
        <w:t>=US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Public Key type: </w:t>
      </w:r>
      <w:proofErr w:type="spellStart"/>
      <w:r w:rsidRPr="002A2058">
        <w:rPr>
          <w:rFonts w:ascii="Calibri" w:eastAsia="宋体" w:hAnsi="Calibri" w:cs="宋体"/>
          <w:szCs w:val="22"/>
        </w:rPr>
        <w:t>rsa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Public Key bits: 2048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Signature Algorithm: sha256WithRSAEncryption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before: 2015-12-06T15:04:18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Not valid after:  2016-12-05T15:04:18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MD5:   6634 afe2 c934 e412 653c ee79 8fbe c64f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|_SHA-1: da6f </w:t>
      </w:r>
      <w:proofErr w:type="spellStart"/>
      <w:r w:rsidRPr="002A2058">
        <w:rPr>
          <w:rFonts w:ascii="Calibri" w:eastAsia="宋体" w:hAnsi="Calibri" w:cs="宋体"/>
          <w:szCs w:val="22"/>
        </w:rPr>
        <w:t>aaeb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31b4 51a8 73b6 403a 728d c0e5 a1e9 7c08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</w:t>
      </w:r>
      <w:proofErr w:type="spellStart"/>
      <w:r w:rsidRPr="002A2058">
        <w:rPr>
          <w:rFonts w:ascii="Calibri" w:eastAsia="宋体" w:hAnsi="Calibri" w:cs="宋体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szCs w:val="22"/>
        </w:rPr>
        <w:t>-date: TLS randomness does not represent time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microsoft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-ds    (primary domain: WORKGROUP)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514/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filtered shell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902/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vmware-auth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VMware Authentication Daemon 1.10 (Uses VNC, SOAP)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912/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vmware-auth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VMware Authentication Daemon 1.0 (Uses VNC, SOAP)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1198/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cajo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-discovery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1433/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sql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-s        Microsoft SQL Server 2014 12.00.4100.00; SP1+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1641/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invision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2179/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vmrdp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?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2383/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ms-olap4?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2717/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pn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-requester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2998/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iss-realsec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3814/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neto-dcs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5950/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unknown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9944/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unknown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10003/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filtered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documentum_s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44176/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filtered unknown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1 service unrecognized despite returning data. If you know the service/version, please submit the following fingerprint at </w:t>
      </w:r>
      <w:hyperlink r:id="rId27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https://nmap.org/cgi-bin/submit.cgi?new-service</w:t>
        </w:r>
      </w:hyperlink>
      <w:r w:rsidRPr="002A2058">
        <w:rPr>
          <w:rFonts w:ascii="Calibri" w:eastAsia="宋体" w:hAnsi="Calibri" w:cs="宋体"/>
          <w:szCs w:val="22"/>
        </w:rPr>
        <w:t xml:space="preserve"> 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SF-Port445-TCP</w:t>
      </w:r>
      <w:proofErr w:type="gramStart"/>
      <w:r w:rsidRPr="002A2058">
        <w:rPr>
          <w:rFonts w:ascii="Calibri" w:eastAsia="宋体" w:hAnsi="Calibri" w:cs="宋体"/>
          <w:szCs w:val="22"/>
        </w:rPr>
        <w:t>:V</w:t>
      </w:r>
      <w:proofErr w:type="gramEnd"/>
      <w:r w:rsidRPr="002A2058">
        <w:rPr>
          <w:rFonts w:ascii="Calibri" w:eastAsia="宋体" w:hAnsi="Calibri" w:cs="宋体"/>
          <w:szCs w:val="22"/>
        </w:rPr>
        <w:t>=6.49BETA4%I=7%D=12/24%Time=567B5124%P=i586-pc-linux-gnu%r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gramStart"/>
      <w:r w:rsidRPr="002A2058">
        <w:rPr>
          <w:rFonts w:ascii="Calibri" w:eastAsia="宋体" w:hAnsi="Calibri" w:cs="宋体"/>
          <w:szCs w:val="22"/>
        </w:rPr>
        <w:t>SF:</w:t>
      </w:r>
      <w:proofErr w:type="gramEnd"/>
      <w:r w:rsidRPr="002A2058">
        <w:rPr>
          <w:rFonts w:ascii="Calibri" w:eastAsia="宋体" w:hAnsi="Calibri" w:cs="宋体"/>
          <w:szCs w:val="22"/>
        </w:rPr>
        <w:t>(SMBProgNeg,85,"\0\0\0\x81\xffSMBr\0\0\0\0\x88\x01@\0\0\0\0\0\0\0\0\0\0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SF:\0\0\0\0@\x06\0\0\x01\0\x11\x07\0\x032\0\x01\0\x04\x11\0\0\0\0\x01\0\0\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SF</w:t>
      </w:r>
      <w:proofErr w:type="gramStart"/>
      <w:r w:rsidRPr="002A2058">
        <w:rPr>
          <w:rFonts w:ascii="Calibri" w:eastAsia="宋体" w:hAnsi="Calibri" w:cs="宋体"/>
          <w:szCs w:val="22"/>
        </w:rPr>
        <w:t>:0</w:t>
      </w:r>
      <w:proofErr w:type="gramEnd"/>
      <w:r w:rsidRPr="002A2058">
        <w:rPr>
          <w:rFonts w:ascii="Calibri" w:eastAsia="宋体" w:hAnsi="Calibri" w:cs="宋体"/>
          <w:szCs w:val="22"/>
        </w:rPr>
        <w:t>\0\0\xfc\xe3\x01\0\xad\xb4\x16\x7f\xee=\xd1\x01\x20\xfe\x08&lt;\0B2\xe4\^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SF</w:t>
      </w:r>
      <w:proofErr w:type="gramStart"/>
      <w:r w:rsidRPr="002A2058">
        <w:rPr>
          <w:rFonts w:ascii="Calibri" w:eastAsia="宋体" w:hAnsi="Calibri" w:cs="宋体"/>
          <w:szCs w:val="22"/>
        </w:rPr>
        <w:t>:\</w:t>
      </w:r>
      <w:proofErr w:type="gramEnd"/>
      <w:r w:rsidRPr="002A2058">
        <w:rPr>
          <w:rFonts w:ascii="Calibri" w:eastAsia="宋体" w:hAnsi="Calibri" w:cs="宋体"/>
          <w:szCs w:val="22"/>
        </w:rPr>
        <w:t>xe0\xab\x91PW\0O\0R\0K\0G\0R\0O\0U\0P\0\0\0D\0E\0S\0K\0T\0O\0P\0-\0P\0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SF</w:t>
      </w:r>
      <w:proofErr w:type="gramStart"/>
      <w:r w:rsidRPr="002A2058">
        <w:rPr>
          <w:rFonts w:ascii="Calibri" w:eastAsia="宋体" w:hAnsi="Calibri" w:cs="宋体"/>
          <w:szCs w:val="22"/>
        </w:rPr>
        <w:t>:T</w:t>
      </w:r>
      <w:proofErr w:type="gramEnd"/>
      <w:r w:rsidRPr="002A2058">
        <w:rPr>
          <w:rFonts w:ascii="Calibri" w:eastAsia="宋体" w:hAnsi="Calibri" w:cs="宋体"/>
          <w:szCs w:val="22"/>
        </w:rPr>
        <w:t>\0A\0C\0R\0F\x006\0\0\0");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Device type: general purpose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Running: Microsoft Windows 7|2012|XP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OS CPE: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:/o:microsoft:windows_7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:/o:microsoft:windows_server_2012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:/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o:microsoft:windows_xp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::sp3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OS details: Microsoft Windows 7 or Windows Server 2012, Microsoft Windows XP SP3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Network Distance: 2 hops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TCP Sequence Prediction: Difficulty=258 (Good luck!)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IP ID Sequence Generation: Incremental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Service Info: Host: DESKTOP-PTACRF6; OSs: Windows, Windows 98; CPE: </w:t>
      </w:r>
      <w:proofErr w:type="spellStart"/>
      <w:r w:rsidRPr="002A2058">
        <w:rPr>
          <w:rFonts w:ascii="Calibri" w:eastAsia="宋体" w:hAnsi="Calibri" w:cs="宋体"/>
          <w:szCs w:val="22"/>
        </w:rPr>
        <w:t>cpe</w:t>
      </w:r>
      <w:proofErr w:type="spellEnd"/>
      <w:proofErr w:type="gramStart"/>
      <w:r w:rsidRPr="002A2058">
        <w:rPr>
          <w:rFonts w:ascii="Calibri" w:eastAsia="宋体" w:hAnsi="Calibri" w:cs="宋体"/>
          <w:szCs w:val="22"/>
        </w:rPr>
        <w:t>:/</w:t>
      </w:r>
      <w:proofErr w:type="spellStart"/>
      <w:proofErr w:type="gramEnd"/>
      <w:r w:rsidRPr="002A2058">
        <w:rPr>
          <w:rFonts w:ascii="Calibri" w:eastAsia="宋体" w:hAnsi="Calibri" w:cs="宋体"/>
          <w:szCs w:val="22"/>
        </w:rPr>
        <w:t>o:microsoft:windows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, </w:t>
      </w:r>
      <w:proofErr w:type="spellStart"/>
      <w:r w:rsidRPr="002A2058">
        <w:rPr>
          <w:rFonts w:ascii="Calibri" w:eastAsia="宋体" w:hAnsi="Calibri" w:cs="宋体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szCs w:val="22"/>
        </w:rPr>
        <w:t>:/o:microsoft:windows_98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script results: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szCs w:val="22"/>
        </w:rPr>
        <w:t>sql</w:t>
      </w:r>
      <w:proofErr w:type="spellEnd"/>
      <w:r w:rsidRPr="002A2058">
        <w:rPr>
          <w:rFonts w:ascii="Calibri" w:eastAsia="宋体" w:hAnsi="Calibri" w:cs="宋体"/>
          <w:szCs w:val="22"/>
        </w:rPr>
        <w:t>-info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192.168.169.105:1433: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  Version: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  Service pack level: SP1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  Post-SP patches applied: true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    </w:t>
      </w:r>
      <w:proofErr w:type="gramStart"/>
      <w:r w:rsidRPr="002A2058">
        <w:rPr>
          <w:rFonts w:ascii="Calibri" w:eastAsia="宋体" w:hAnsi="Calibri" w:cs="宋体"/>
          <w:szCs w:val="22"/>
        </w:rPr>
        <w:t>name</w:t>
      </w:r>
      <w:proofErr w:type="gramEnd"/>
      <w:r w:rsidRPr="002A2058">
        <w:rPr>
          <w:rFonts w:ascii="Calibri" w:eastAsia="宋体" w:hAnsi="Calibri" w:cs="宋体"/>
          <w:szCs w:val="22"/>
        </w:rPr>
        <w:t>: Microsoft SQL Server 2014 SP1+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    </w:t>
      </w:r>
      <w:proofErr w:type="gramStart"/>
      <w:r w:rsidRPr="002A2058">
        <w:rPr>
          <w:rFonts w:ascii="Calibri" w:eastAsia="宋体" w:hAnsi="Calibri" w:cs="宋体"/>
          <w:szCs w:val="22"/>
        </w:rPr>
        <w:t>number</w:t>
      </w:r>
      <w:proofErr w:type="gramEnd"/>
      <w:r w:rsidRPr="002A2058">
        <w:rPr>
          <w:rFonts w:ascii="Calibri" w:eastAsia="宋体" w:hAnsi="Calibri" w:cs="宋体"/>
          <w:szCs w:val="22"/>
        </w:rPr>
        <w:t>: 12.00.4100.00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   </w:t>
      </w:r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Product: Microsoft SQL Server 2014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|_    TCP port: 1433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nbstat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>: NetBIOS name: DESKTOP-PTACRF6, NetBIOS user: &lt;unknown&gt;, NetBIOS MAC: ac:b5:7d:18:93:b9 (</w:t>
      </w:r>
      <w:proofErr w:type="spellStart"/>
      <w:r w:rsidRPr="002A2058">
        <w:rPr>
          <w:rFonts w:ascii="Calibri" w:eastAsia="宋体" w:hAnsi="Calibri" w:cs="宋体"/>
          <w:szCs w:val="22"/>
        </w:rPr>
        <w:t>Liteon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Technology)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Names: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DESKTOP-PTACRF6&lt;00</w:t>
      </w:r>
      <w:proofErr w:type="gramStart"/>
      <w:r w:rsidRPr="002A2058">
        <w:rPr>
          <w:rFonts w:ascii="Calibri" w:eastAsia="宋体" w:hAnsi="Calibri" w:cs="宋体"/>
          <w:szCs w:val="22"/>
        </w:rPr>
        <w:t>&gt;  Flags</w:t>
      </w:r>
      <w:proofErr w:type="gramEnd"/>
      <w:r w:rsidRPr="002A2058">
        <w:rPr>
          <w:rFonts w:ascii="Calibri" w:eastAsia="宋体" w:hAnsi="Calibri" w:cs="宋体"/>
          <w:szCs w:val="22"/>
        </w:rPr>
        <w:t>: &lt;unique&gt;&lt;active&gt;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WORKGROUP&lt;00&gt;        Flags: &lt;group&gt;&lt;active&gt;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DESKTOP</w:t>
      </w:r>
      <w:proofErr w:type="gramEnd"/>
      <w:r w:rsidRPr="002A2058">
        <w:rPr>
          <w:rFonts w:ascii="Calibri" w:eastAsia="宋体" w:hAnsi="Calibri" w:cs="宋体"/>
          <w:szCs w:val="22"/>
        </w:rPr>
        <w:t>-PTACRF6&lt;20&gt;  Flags: &lt;unique&gt;&lt;active&gt;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spellStart"/>
      <w:proofErr w:type="gramStart"/>
      <w:r w:rsidRPr="002A2058">
        <w:rPr>
          <w:rFonts w:ascii="Calibri" w:eastAsia="宋体" w:hAnsi="Calibri" w:cs="宋体"/>
          <w:szCs w:val="22"/>
        </w:rPr>
        <w:t>smb</w:t>
      </w:r>
      <w:proofErr w:type="spellEnd"/>
      <w:r w:rsidRPr="002A2058">
        <w:rPr>
          <w:rFonts w:ascii="Calibri" w:eastAsia="宋体" w:hAnsi="Calibri" w:cs="宋体"/>
          <w:szCs w:val="22"/>
        </w:rPr>
        <w:t>-security-mode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</w:t>
      </w:r>
      <w:proofErr w:type="spellStart"/>
      <w:r w:rsidRPr="002A2058">
        <w:rPr>
          <w:rFonts w:ascii="Calibri" w:eastAsia="宋体" w:hAnsi="Calibri" w:cs="宋体"/>
          <w:szCs w:val="22"/>
        </w:rPr>
        <w:t>authentication_level</w:t>
      </w:r>
      <w:proofErr w:type="spellEnd"/>
      <w:r w:rsidRPr="002A2058">
        <w:rPr>
          <w:rFonts w:ascii="Calibri" w:eastAsia="宋体" w:hAnsi="Calibri" w:cs="宋体"/>
          <w:szCs w:val="22"/>
        </w:rPr>
        <w:t>: user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</w:t>
      </w:r>
      <w:proofErr w:type="spellStart"/>
      <w:r w:rsidRPr="002A2058">
        <w:rPr>
          <w:rFonts w:ascii="Calibri" w:eastAsia="宋体" w:hAnsi="Calibri" w:cs="宋体"/>
          <w:szCs w:val="22"/>
        </w:rPr>
        <w:t>challenge_response</w:t>
      </w:r>
      <w:proofErr w:type="spellEnd"/>
      <w:r w:rsidRPr="002A2058">
        <w:rPr>
          <w:rFonts w:ascii="Calibri" w:eastAsia="宋体" w:hAnsi="Calibri" w:cs="宋体"/>
          <w:szCs w:val="22"/>
        </w:rPr>
        <w:t>: supported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_  </w:t>
      </w:r>
      <w:proofErr w:type="spellStart"/>
      <w:r w:rsidRPr="002A2058">
        <w:rPr>
          <w:rFonts w:ascii="Calibri" w:eastAsia="宋体" w:hAnsi="Calibri" w:cs="宋体"/>
          <w:szCs w:val="22"/>
        </w:rPr>
        <w:t>message</w:t>
      </w:r>
      <w:proofErr w:type="gramEnd"/>
      <w:r w:rsidRPr="002A2058">
        <w:rPr>
          <w:rFonts w:ascii="Calibri" w:eastAsia="宋体" w:hAnsi="Calibri" w:cs="宋体"/>
          <w:szCs w:val="22"/>
        </w:rPr>
        <w:t>_signing</w:t>
      </w:r>
      <w:proofErr w:type="spellEnd"/>
      <w:r w:rsidRPr="002A2058">
        <w:rPr>
          <w:rFonts w:ascii="Calibri" w:eastAsia="宋体" w:hAnsi="Calibri" w:cs="宋体"/>
          <w:szCs w:val="22"/>
        </w:rPr>
        <w:t>: disabled (dangerous, but default)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|_smbv2-enabled: Server supports SMBv2 protocol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TRACEROUTE (using port 587/</w:t>
      </w:r>
      <w:proofErr w:type="spellStart"/>
      <w:r w:rsidRPr="002A2058">
        <w:rPr>
          <w:rFonts w:ascii="Calibri" w:eastAsia="宋体" w:hAnsi="Calibri" w:cs="宋体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szCs w:val="22"/>
        </w:rPr>
        <w:t>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HOP RTT        ADDRESS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1   0.37 </w:t>
      </w:r>
      <w:proofErr w:type="spell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   192.168.232.2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2   1000.57 </w:t>
      </w:r>
      <w:proofErr w:type="spellStart"/>
      <w:r w:rsidRPr="002A2058">
        <w:rPr>
          <w:rFonts w:ascii="Calibri" w:eastAsia="宋体" w:hAnsi="Calibri" w:cs="宋体"/>
          <w:szCs w:val="22"/>
        </w:rPr>
        <w:t>ms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Post-scanning.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09:58,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09:58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09:58,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Read data files from: /</w:t>
      </w:r>
      <w:proofErr w:type="spellStart"/>
      <w:r w:rsidRPr="002A2058">
        <w:rPr>
          <w:rFonts w:ascii="Calibri" w:eastAsia="宋体" w:hAnsi="Calibri" w:cs="宋体"/>
          <w:szCs w:val="22"/>
        </w:rPr>
        <w:t>usr</w:t>
      </w:r>
      <w:proofErr w:type="spellEnd"/>
      <w:r w:rsidRPr="002A2058">
        <w:rPr>
          <w:rFonts w:ascii="Calibri" w:eastAsia="宋体" w:hAnsi="Calibri" w:cs="宋体"/>
          <w:szCs w:val="22"/>
        </w:rPr>
        <w:t>/bin/../share/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OS and Service detection performed. Please report any incorrect results at </w:t>
      </w:r>
      <w:hyperlink r:id="rId28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https://nmap.org/submit/</w:t>
        </w:r>
      </w:hyperlink>
      <w:r w:rsidRPr="002A2058">
        <w:rPr>
          <w:rFonts w:ascii="Calibri" w:eastAsia="宋体" w:hAnsi="Calibri" w:cs="宋体"/>
          <w:szCs w:val="22"/>
        </w:rPr>
        <w:t xml:space="preserve"> 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done: 1 IP address (1 host up) scanned in 382.58 seconds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           Raw packets sent: 3582 (159.270KB) | Rcvd: 3259 (130.738KB)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color w:val="0070C0"/>
          <w:szCs w:val="22"/>
        </w:rPr>
      </w:pPr>
      <w:r w:rsidRPr="002A2058">
        <w:rPr>
          <w:rFonts w:ascii="微软雅黑" w:eastAsia="微软雅黑" w:hAnsi="微软雅黑" w:cs="宋体" w:hint="eastAsia"/>
          <w:color w:val="0070C0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 w:hint="eastAsia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3" name="图片 3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⑤快速扫描加强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root@Kali</w:t>
      </w:r>
      <w:proofErr w:type="spellEnd"/>
      <w:r w:rsidRPr="002A2058">
        <w:rPr>
          <w:rFonts w:ascii="Calibri" w:eastAsia="宋体" w:hAnsi="Calibri" w:cs="宋体"/>
          <w:szCs w:val="22"/>
        </w:rPr>
        <w:t>:~#</w:t>
      </w:r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sV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-T4 -O -F --version-light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2015-12-24 12:10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scan report for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Host is up (0.31s latency).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Not shown: 92 closed ports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PORT     STATE    SERVICE      VERSION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80/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open     http         Microsoft IIS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httpd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10.0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135/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msrpc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   Microsoft Windows RPC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139/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netbios-ssn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Microsoft Windows 98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netbios-ssn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443/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/http     Apache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httpd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ssl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/http     VMware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VirtualCenter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Web service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445/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open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microsoft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-ds (primary domain: WORKGROUP)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514/</w:t>
      </w:r>
      <w:proofErr w:type="spellStart"/>
      <w:proofErr w:type="gram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 filtered</w:t>
      </w:r>
      <w:proofErr w:type="gram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shell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1433/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open    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ms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sql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-s     Microsoft SQL Server 2014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Device type: general purpose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Running: Microsoft Windows 7|2012|XP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OS CPE: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:/o:microsoft:windows_7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:/o:microsoft:windows_server_2012 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:/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o:microsoft:windows_xp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>::sp3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OS details: Microsoft Windows 7 or Windows Server 2012, Microsoft Windows XP SP3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Service Info: Host: DESKTOP-PTACRF6; OSs: Windows, Windows 98; CPE: </w:t>
      </w:r>
      <w:proofErr w:type="spellStart"/>
      <w:r w:rsidRPr="002A2058">
        <w:rPr>
          <w:rFonts w:ascii="Calibri" w:eastAsia="宋体" w:hAnsi="Calibri" w:cs="宋体"/>
          <w:szCs w:val="22"/>
        </w:rPr>
        <w:t>cpe</w:t>
      </w:r>
      <w:proofErr w:type="spellEnd"/>
      <w:proofErr w:type="gramStart"/>
      <w:r w:rsidRPr="002A2058">
        <w:rPr>
          <w:rFonts w:ascii="Calibri" w:eastAsia="宋体" w:hAnsi="Calibri" w:cs="宋体"/>
          <w:szCs w:val="22"/>
        </w:rPr>
        <w:t>:/</w:t>
      </w:r>
      <w:proofErr w:type="spellStart"/>
      <w:proofErr w:type="gramEnd"/>
      <w:r w:rsidRPr="002A2058">
        <w:rPr>
          <w:rFonts w:ascii="Calibri" w:eastAsia="宋体" w:hAnsi="Calibri" w:cs="宋体"/>
          <w:szCs w:val="22"/>
        </w:rPr>
        <w:t>o:microsoft:windows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, </w:t>
      </w:r>
      <w:proofErr w:type="spellStart"/>
      <w:r w:rsidRPr="002A2058">
        <w:rPr>
          <w:rFonts w:ascii="Calibri" w:eastAsia="宋体" w:hAnsi="Calibri" w:cs="宋体"/>
          <w:szCs w:val="22"/>
        </w:rPr>
        <w:t>cpe</w:t>
      </w:r>
      <w:proofErr w:type="spellEnd"/>
      <w:r w:rsidRPr="002A2058">
        <w:rPr>
          <w:rFonts w:ascii="Calibri" w:eastAsia="宋体" w:hAnsi="Calibri" w:cs="宋体"/>
          <w:szCs w:val="22"/>
        </w:rPr>
        <w:t>:/o:microsoft:windows_98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OS and Service detection performed. Please report any incorrect results at </w:t>
      </w:r>
      <w:hyperlink r:id="rId29" w:history="1">
        <w:r w:rsidRPr="002A2058">
          <w:rPr>
            <w:rFonts w:ascii="Calibri" w:eastAsia="宋体" w:hAnsi="Calibri" w:cs="宋体"/>
            <w:color w:val="0000FF"/>
            <w:szCs w:val="22"/>
            <w:u w:val="single"/>
          </w:rPr>
          <w:t>https://nmap.org/submit/</w:t>
        </w:r>
      </w:hyperlink>
      <w:r w:rsidRPr="002A2058">
        <w:rPr>
          <w:rFonts w:ascii="Calibri" w:eastAsia="宋体" w:hAnsi="Calibri" w:cs="宋体"/>
          <w:szCs w:val="22"/>
        </w:rPr>
        <w:t xml:space="preserve"> 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done: 1 IP address (1 host up) scanned in 47.93 seconds</w:t>
      </w:r>
    </w:p>
    <w:p w:rsidR="002A2058" w:rsidRPr="002A2058" w:rsidRDefault="002A2058" w:rsidP="002A2058">
      <w:pPr>
        <w:spacing w:after="0"/>
        <w:ind w:left="1236"/>
        <w:rPr>
          <w:rFonts w:ascii="微软雅黑" w:eastAsia="微软雅黑" w:hAnsi="微软雅黑" w:cs="宋体"/>
          <w:color w:val="0070C0"/>
          <w:szCs w:val="22"/>
        </w:rPr>
      </w:pPr>
      <w:r w:rsidRPr="002A2058">
        <w:rPr>
          <w:rFonts w:ascii="微软雅黑" w:eastAsia="微软雅黑" w:hAnsi="微软雅黑" w:cs="宋体" w:hint="eastAsia"/>
          <w:color w:val="0070C0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 w:hint="eastAsia"/>
          <w:color w:val="000000"/>
          <w:szCs w:val="22"/>
        </w:rPr>
      </w:pPr>
      <w:r w:rsidRPr="002A2058">
        <w:rPr>
          <w:rFonts w:ascii="Calibri" w:eastAsia="宋体" w:hAnsi="Calibri" w:cs="宋体"/>
          <w:noProof/>
          <w:color w:val="000000"/>
          <w:szCs w:val="22"/>
        </w:rPr>
        <w:drawing>
          <wp:inline distT="0" distB="0" distL="0" distR="0">
            <wp:extent cx="152400" cy="152400"/>
            <wp:effectExtent l="0" t="0" r="0" b="0"/>
            <wp:docPr id="2" name="图片 2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000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⑥</w:t>
      </w:r>
      <w:r w:rsidRPr="002A2058">
        <w:rPr>
          <w:rFonts w:ascii="Calibri" w:eastAsia="宋体" w:hAnsi="Calibri" w:cs="宋体"/>
          <w:b/>
          <w:bCs/>
          <w:color w:val="0070C0"/>
          <w:szCs w:val="22"/>
        </w:rPr>
        <w:t>SYN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全端口扫描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b/>
          <w:bCs/>
          <w:color w:val="000000"/>
          <w:szCs w:val="22"/>
        </w:rPr>
        <w:t>[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有些管理员端口不按常理来全端口扫才能发现好东西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proofErr w:type="spellStart"/>
      <w:r w:rsidRPr="002A2058">
        <w:rPr>
          <w:rFonts w:ascii="Calibri" w:eastAsia="宋体" w:hAnsi="Calibri" w:cs="宋体"/>
          <w:szCs w:val="22"/>
        </w:rPr>
        <w:t>root@Kali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:~# 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sS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-p- -T4 -A -v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2015-12-24 09:07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Loaded 122 scripts for 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Pre-scanning.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09:07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09:07,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09:07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09:07,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Ping Scan at 09:07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192.168.169.105 [4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Ping Scan at 09:07, 0.20s elapsed (1 total hosts)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09:07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09:07, 0.06s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Initiating SYN Stealth Scan at 09:07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Scanning 192.168.169.105 [65535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135/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80/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445/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139/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Increasing send delay for 192.168.169.105 from 0 to 5 due to 45 out of 112 dropped probes since last increase.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Increasing send delay for 192.168.169.105 from 5 to 10 due to 397 out of 991 dropped probes since last increase.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5.11% done; ETC: 09:18 (0:09:35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Warning: 192.168.169.105 giving up on port because retransmission cap hit (6).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8.41% done; ETC: 09:43 (0:32:52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8.89% done; ETC: 09:47 (0:36:03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1549/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14.17% done; ETC: 10:19 (1:01:18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14.89% done; ETC: 10:24 (1:04:57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15.50% done; ETC: 10:29 (1:08:46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1539/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16.79% done; ETC: 10:35 (1:12:56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17.95% done; ETC: 10:42 (1:17:19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19.25% done; ETC: 10:49 (1:22:05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20.88% done; ETC: 10:58 (1:27:13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B050"/>
          <w:szCs w:val="22"/>
        </w:rPr>
      </w:pPr>
      <w:r w:rsidRPr="002A2058">
        <w:rPr>
          <w:rFonts w:ascii="Calibri" w:eastAsia="宋体" w:hAnsi="Calibri" w:cs="宋体"/>
          <w:b/>
          <w:bCs/>
          <w:color w:val="00B050"/>
          <w:szCs w:val="22"/>
        </w:rPr>
        <w:t>Discovered open port 1553/</w:t>
      </w:r>
      <w:proofErr w:type="spellStart"/>
      <w:r w:rsidRPr="002A2058">
        <w:rPr>
          <w:rFonts w:ascii="Calibri" w:eastAsia="宋体" w:hAnsi="Calibri" w:cs="宋体"/>
          <w:b/>
          <w:bCs/>
          <w:color w:val="00B050"/>
          <w:szCs w:val="22"/>
        </w:rPr>
        <w:t>tcp</w:t>
      </w:r>
      <w:proofErr w:type="spellEnd"/>
      <w:r w:rsidRPr="002A2058">
        <w:rPr>
          <w:rFonts w:ascii="Calibri" w:eastAsia="宋体" w:hAnsi="Calibri" w:cs="宋体"/>
          <w:b/>
          <w:bCs/>
          <w:color w:val="00B050"/>
          <w:szCs w:val="22"/>
        </w:rPr>
        <w:t xml:space="preserve"> on 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22.52% done; ETC: 11:07 (1:32:45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23.78% done; ETC: 11:17 (1:38:46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Stats: 0:36:36 elapsed; 0 hosts completed (1 up), 1 undergoing SYN Stealth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26.11% done; ETC: 11:28 (1:43:32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Stats: 0:36:39 elapsed; 0 hosts completed (1 up), 1 undergoing SYN Stealth Scan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SYN Stealth Scan Timing: About 26.12% done; ETC: 11:28 (1:43:36 remaining)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b/>
          <w:bCs/>
          <w:color w:val="000000"/>
          <w:szCs w:val="22"/>
        </w:rPr>
        <w:t>………………………………….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比较耗时，就不详细输出了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…………………………………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color w:val="000000"/>
          <w:szCs w:val="22"/>
        </w:rPr>
        <w:t> </w:t>
      </w:r>
    </w:p>
    <w:p w:rsidR="002A2058" w:rsidRPr="002A2058" w:rsidRDefault="002A2058" w:rsidP="002A2058">
      <w:pPr>
        <w:numPr>
          <w:ilvl w:val="1"/>
          <w:numId w:val="7"/>
        </w:numPr>
        <w:spacing w:after="0"/>
        <w:ind w:left="1236"/>
        <w:textAlignment w:val="center"/>
        <w:rPr>
          <w:rFonts w:ascii="Calibri" w:eastAsia="宋体" w:hAnsi="Calibri" w:cs="宋体"/>
          <w:color w:val="0070C0"/>
          <w:szCs w:val="22"/>
        </w:rPr>
      </w:pPr>
      <w:r w:rsidRPr="002A2058">
        <w:rPr>
          <w:rFonts w:ascii="Calibri" w:eastAsia="宋体" w:hAnsi="Calibri" w:cs="宋体"/>
          <w:noProof/>
          <w:color w:val="0070C0"/>
          <w:szCs w:val="22"/>
        </w:rPr>
        <w:drawing>
          <wp:inline distT="0" distB="0" distL="0" distR="0">
            <wp:extent cx="152400" cy="152400"/>
            <wp:effectExtent l="0" t="0" r="0" b="0"/>
            <wp:docPr id="1" name="图片 1" descr="重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重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058">
        <w:rPr>
          <w:rFonts w:ascii="Calibri" w:eastAsia="宋体" w:hAnsi="Calibri" w:cs="宋体"/>
          <w:color w:val="0070C0"/>
          <w:szCs w:val="22"/>
        </w:rPr>
        <w:t> </w:t>
      </w:r>
      <w:r w:rsidRPr="002A2058">
        <w:rPr>
          <w:rFonts w:ascii="微软雅黑" w:eastAsia="微软雅黑" w:hAnsi="微软雅黑" w:cs="宋体" w:hint="eastAsia"/>
          <w:b/>
          <w:bCs/>
          <w:color w:val="0070C0"/>
          <w:szCs w:val="22"/>
        </w:rPr>
        <w:t>⑦大绝招：全面扫描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C00000"/>
          <w:szCs w:val="22"/>
        </w:rPr>
      </w:pP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sS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</w:t>
      </w:r>
      <w:proofErr w:type="spellStart"/>
      <w:r w:rsidRPr="002A2058">
        <w:rPr>
          <w:rFonts w:ascii="Calibri" w:eastAsia="宋体" w:hAnsi="Calibri" w:cs="宋体"/>
          <w:b/>
          <w:bCs/>
          <w:color w:val="C00000"/>
          <w:szCs w:val="22"/>
        </w:rPr>
        <w:t>sU</w:t>
      </w:r>
      <w:proofErr w:type="spellEnd"/>
      <w:r w:rsidRPr="002A2058">
        <w:rPr>
          <w:rFonts w:ascii="Calibri" w:eastAsia="宋体" w:hAnsi="Calibri" w:cs="宋体"/>
          <w:b/>
          <w:bCs/>
          <w:color w:val="C00000"/>
          <w:szCs w:val="22"/>
        </w:rPr>
        <w:t xml:space="preserve"> -T4 -A -v -PE -PP -PS80,443 -PA3389 -PU40125 -PY -g 53 --script "default or (discovery and safe)" </w:t>
      </w:r>
      <w:r w:rsidRPr="002A2058">
        <w:rPr>
          <w:rFonts w:ascii="Calibri" w:eastAsia="宋体" w:hAnsi="Calibri" w:cs="宋体"/>
          <w:color w:val="C00000"/>
          <w:szCs w:val="22"/>
        </w:rPr>
        <w:t>192.168.169.105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 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Starting </w:t>
      </w:r>
      <w:proofErr w:type="spellStart"/>
      <w:r w:rsidRPr="002A2058">
        <w:rPr>
          <w:rFonts w:ascii="Calibri" w:eastAsia="宋体" w:hAnsi="Calibri" w:cs="宋体"/>
          <w:szCs w:val="22"/>
        </w:rPr>
        <w:t>Nmap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6.49BETA4 </w:t>
      </w:r>
      <w:proofErr w:type="gramStart"/>
      <w:r w:rsidRPr="002A2058">
        <w:rPr>
          <w:rFonts w:ascii="Calibri" w:eastAsia="宋体" w:hAnsi="Calibri" w:cs="宋体"/>
          <w:szCs w:val="22"/>
        </w:rPr>
        <w:t xml:space="preserve">( </w:t>
      </w:r>
      <w:proofErr w:type="gramEnd"/>
      <w:r w:rsidRPr="002A2058">
        <w:rPr>
          <w:rFonts w:ascii="Calibri" w:eastAsia="宋体" w:hAnsi="Calibri" w:cs="宋体"/>
          <w:szCs w:val="22"/>
        </w:rPr>
        <w:fldChar w:fldCharType="begin"/>
      </w:r>
      <w:r w:rsidRPr="002A2058">
        <w:rPr>
          <w:rFonts w:ascii="Calibri" w:eastAsia="宋体" w:hAnsi="Calibri" w:cs="宋体"/>
          <w:szCs w:val="22"/>
        </w:rPr>
        <w:instrText xml:space="preserve"> HYPERLINK "https://nmap.org" </w:instrText>
      </w:r>
      <w:r w:rsidRPr="002A2058">
        <w:rPr>
          <w:rFonts w:ascii="Calibri" w:eastAsia="宋体" w:hAnsi="Calibri" w:cs="宋体"/>
          <w:szCs w:val="22"/>
        </w:rPr>
        <w:fldChar w:fldCharType="separate"/>
      </w:r>
      <w:r w:rsidRPr="002A2058">
        <w:rPr>
          <w:rFonts w:ascii="Calibri" w:eastAsia="宋体" w:hAnsi="Calibri" w:cs="宋体"/>
          <w:color w:val="0000FF"/>
          <w:szCs w:val="22"/>
          <w:u w:val="single"/>
        </w:rPr>
        <w:t>https://nmap.org</w:t>
      </w:r>
      <w:r w:rsidRPr="002A2058">
        <w:rPr>
          <w:rFonts w:ascii="Calibri" w:eastAsia="宋体" w:hAnsi="Calibri" w:cs="宋体"/>
          <w:szCs w:val="22"/>
        </w:rPr>
        <w:fldChar w:fldCharType="end"/>
      </w:r>
      <w:r w:rsidRPr="002A2058">
        <w:rPr>
          <w:rFonts w:ascii="Calibri" w:eastAsia="宋体" w:hAnsi="Calibri" w:cs="宋体"/>
          <w:szCs w:val="22"/>
        </w:rPr>
        <w:t xml:space="preserve"> ) at 2015-12-24 12:28 CST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Loaded 243 scripts for 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Script Pre-scanning.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12:28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NSE: [</w:t>
      </w:r>
      <w:proofErr w:type="spellStart"/>
      <w:r w:rsidRPr="002A2058">
        <w:rPr>
          <w:rFonts w:ascii="Calibri" w:eastAsia="宋体" w:hAnsi="Calibri" w:cs="宋体"/>
          <w:szCs w:val="22"/>
        </w:rPr>
        <w:t>mtrace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] </w:t>
      </w:r>
      <w:proofErr w:type="gramStart"/>
      <w:r w:rsidRPr="002A2058">
        <w:rPr>
          <w:rFonts w:ascii="Calibri" w:eastAsia="宋体" w:hAnsi="Calibri" w:cs="宋体"/>
          <w:szCs w:val="22"/>
        </w:rPr>
        <w:t>A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source IP must be provided through </w:t>
      </w:r>
      <w:proofErr w:type="spellStart"/>
      <w:r w:rsidRPr="002A2058">
        <w:rPr>
          <w:rFonts w:ascii="Calibri" w:eastAsia="宋体" w:hAnsi="Calibri" w:cs="宋体"/>
          <w:szCs w:val="22"/>
        </w:rPr>
        <w:t>fromip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argument.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12:28, 10.50s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NSE at 12:28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NSE at 12:28, 0.00s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Pre-scan script results: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broadcast-</w:t>
      </w:r>
      <w:proofErr w:type="spellStart"/>
      <w:r w:rsidRPr="002A2058">
        <w:rPr>
          <w:rFonts w:ascii="Calibri" w:eastAsia="宋体" w:hAnsi="Calibri" w:cs="宋体"/>
          <w:szCs w:val="22"/>
        </w:rPr>
        <w:t>eigrp</w:t>
      </w:r>
      <w:proofErr w:type="spellEnd"/>
      <w:r w:rsidRPr="002A2058">
        <w:rPr>
          <w:rFonts w:ascii="Calibri" w:eastAsia="宋体" w:hAnsi="Calibri" w:cs="宋体"/>
          <w:szCs w:val="22"/>
        </w:rPr>
        <w:t>-discovery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|_ ERROR: Couldn't get an A.S value.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broadcast-</w:t>
      </w:r>
      <w:proofErr w:type="spellStart"/>
      <w:r w:rsidRPr="002A2058">
        <w:rPr>
          <w:rFonts w:ascii="Calibri" w:eastAsia="宋体" w:hAnsi="Calibri" w:cs="宋体"/>
          <w:szCs w:val="22"/>
        </w:rPr>
        <w:t>igmp</w:t>
      </w:r>
      <w:proofErr w:type="spellEnd"/>
      <w:r w:rsidRPr="002A2058">
        <w:rPr>
          <w:rFonts w:ascii="Calibri" w:eastAsia="宋体" w:hAnsi="Calibri" w:cs="宋体"/>
          <w:szCs w:val="22"/>
        </w:rPr>
        <w:t>-discovery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192.168.232.1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Interface: eth0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Version: 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Group: 224.0.0.251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  Description: </w:t>
      </w:r>
      <w:proofErr w:type="spellStart"/>
      <w:r w:rsidRPr="002A2058">
        <w:rPr>
          <w:rFonts w:ascii="Calibri" w:eastAsia="宋体" w:hAnsi="Calibri" w:cs="宋体"/>
          <w:szCs w:val="22"/>
        </w:rPr>
        <w:t>mDNS</w:t>
      </w:r>
      <w:proofErr w:type="spellEnd"/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192.168.232.1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Interface: eth0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Version: 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Group: 224.0.0.252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Description: Link-local Multicast Name Resolution (rfc4795)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192.168.232.1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Interface: eth0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Version: 2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Group: 239.255.255.250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     Description: Organization-Local Scope (rfc2365)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Use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the </w:t>
      </w:r>
      <w:proofErr w:type="spellStart"/>
      <w:r w:rsidRPr="002A2058">
        <w:rPr>
          <w:rFonts w:ascii="Calibri" w:eastAsia="宋体" w:hAnsi="Calibri" w:cs="宋体"/>
          <w:szCs w:val="22"/>
        </w:rPr>
        <w:t>newtargets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script-</w:t>
      </w:r>
      <w:proofErr w:type="spellStart"/>
      <w:r w:rsidRPr="002A2058">
        <w:rPr>
          <w:rFonts w:ascii="Calibri" w:eastAsia="宋体" w:hAnsi="Calibri" w:cs="宋体"/>
          <w:szCs w:val="22"/>
        </w:rPr>
        <w:t>arg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to add the results as targets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broadcast-ping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  IP: </w:t>
      </w:r>
      <w:proofErr w:type="gramStart"/>
      <w:r w:rsidRPr="002A2058">
        <w:rPr>
          <w:rFonts w:ascii="Calibri" w:eastAsia="宋体" w:hAnsi="Calibri" w:cs="宋体"/>
          <w:szCs w:val="22"/>
        </w:rPr>
        <w:t>192.168.232.2  MAC</w:t>
      </w:r>
      <w:proofErr w:type="gramEnd"/>
      <w:r w:rsidRPr="002A2058">
        <w:rPr>
          <w:rFonts w:ascii="Calibri" w:eastAsia="宋体" w:hAnsi="Calibri" w:cs="宋体"/>
          <w:szCs w:val="22"/>
        </w:rPr>
        <w:t>: 00:50:56:f5:1a:80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Use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--script-</w:t>
      </w:r>
      <w:proofErr w:type="spellStart"/>
      <w:r w:rsidRPr="002A2058">
        <w:rPr>
          <w:rFonts w:ascii="Calibri" w:eastAsia="宋体" w:hAnsi="Calibri" w:cs="宋体"/>
          <w:szCs w:val="22"/>
        </w:rPr>
        <w:t>args</w:t>
      </w:r>
      <w:proofErr w:type="spellEnd"/>
      <w:r w:rsidRPr="002A2058">
        <w:rPr>
          <w:rFonts w:ascii="Calibri" w:eastAsia="宋体" w:hAnsi="Calibri" w:cs="宋体"/>
          <w:szCs w:val="22"/>
        </w:rPr>
        <w:t>=</w:t>
      </w:r>
      <w:proofErr w:type="spellStart"/>
      <w:r w:rsidRPr="002A2058">
        <w:rPr>
          <w:rFonts w:ascii="Calibri" w:eastAsia="宋体" w:hAnsi="Calibri" w:cs="宋体"/>
          <w:szCs w:val="22"/>
        </w:rPr>
        <w:t>newtargets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to add the results as targets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</w:t>
      </w:r>
      <w:proofErr w:type="spellStart"/>
      <w:r w:rsidRPr="002A2058">
        <w:rPr>
          <w:rFonts w:ascii="Calibri" w:eastAsia="宋体" w:hAnsi="Calibri" w:cs="宋体"/>
          <w:szCs w:val="22"/>
        </w:rPr>
        <w:t>icloud</w:t>
      </w:r>
      <w:proofErr w:type="spellEnd"/>
      <w:r w:rsidRPr="002A2058">
        <w:rPr>
          <w:rFonts w:ascii="Calibri" w:eastAsia="宋体" w:hAnsi="Calibri" w:cs="宋体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szCs w:val="22"/>
        </w:rPr>
        <w:t>findmyiphone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ERROR</w:t>
      </w:r>
      <w:proofErr w:type="gramEnd"/>
      <w:r w:rsidRPr="002A2058">
        <w:rPr>
          <w:rFonts w:ascii="Calibri" w:eastAsia="宋体" w:hAnsi="Calibri" w:cs="宋体"/>
          <w:szCs w:val="22"/>
        </w:rPr>
        <w:t>: No username or password was supplied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http-</w:t>
      </w:r>
      <w:proofErr w:type="spellStart"/>
      <w:r w:rsidRPr="002A2058">
        <w:rPr>
          <w:rFonts w:ascii="Calibri" w:eastAsia="宋体" w:hAnsi="Calibri" w:cs="宋体"/>
          <w:szCs w:val="22"/>
        </w:rPr>
        <w:t>icloud</w:t>
      </w:r>
      <w:proofErr w:type="spellEnd"/>
      <w:r w:rsidRPr="002A2058">
        <w:rPr>
          <w:rFonts w:ascii="Calibri" w:eastAsia="宋体" w:hAnsi="Calibri" w:cs="宋体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szCs w:val="22"/>
        </w:rPr>
        <w:t>sendmsg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ERROR</w:t>
      </w:r>
      <w:proofErr w:type="gramEnd"/>
      <w:r w:rsidRPr="002A2058">
        <w:rPr>
          <w:rFonts w:ascii="Calibri" w:eastAsia="宋体" w:hAnsi="Calibri" w:cs="宋体"/>
          <w:szCs w:val="22"/>
        </w:rPr>
        <w:t>: No username or password was supplied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| </w:t>
      </w:r>
      <w:proofErr w:type="gramStart"/>
      <w:r w:rsidRPr="002A2058">
        <w:rPr>
          <w:rFonts w:ascii="Calibri" w:eastAsia="宋体" w:hAnsi="Calibri" w:cs="宋体"/>
          <w:szCs w:val="22"/>
        </w:rPr>
        <w:t>targets-</w:t>
      </w:r>
      <w:proofErr w:type="spellStart"/>
      <w:r w:rsidRPr="002A2058">
        <w:rPr>
          <w:rFonts w:ascii="Calibri" w:eastAsia="宋体" w:hAnsi="Calibri" w:cs="宋体"/>
          <w:szCs w:val="22"/>
        </w:rPr>
        <w:t>asn</w:t>
      </w:r>
      <w:proofErr w:type="spellEnd"/>
      <w:proofErr w:type="gramEnd"/>
      <w:r w:rsidRPr="002A2058">
        <w:rPr>
          <w:rFonts w:ascii="Calibri" w:eastAsia="宋体" w:hAnsi="Calibri" w:cs="宋体"/>
          <w:szCs w:val="22"/>
        </w:rPr>
        <w:t xml:space="preserve">: 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|</w:t>
      </w:r>
      <w:proofErr w:type="gramStart"/>
      <w:r w:rsidRPr="002A2058">
        <w:rPr>
          <w:rFonts w:ascii="Calibri" w:eastAsia="宋体" w:hAnsi="Calibri" w:cs="宋体"/>
          <w:szCs w:val="22"/>
        </w:rPr>
        <w:t>_  targets</w:t>
      </w:r>
      <w:proofErr w:type="gramEnd"/>
      <w:r w:rsidRPr="002A2058">
        <w:rPr>
          <w:rFonts w:ascii="Calibri" w:eastAsia="宋体" w:hAnsi="Calibri" w:cs="宋体"/>
          <w:szCs w:val="22"/>
        </w:rPr>
        <w:t>-</w:t>
      </w:r>
      <w:proofErr w:type="spellStart"/>
      <w:r w:rsidRPr="002A2058">
        <w:rPr>
          <w:rFonts w:ascii="Calibri" w:eastAsia="宋体" w:hAnsi="Calibri" w:cs="宋体"/>
          <w:szCs w:val="22"/>
        </w:rPr>
        <w:t>asn.asn</w:t>
      </w:r>
      <w:proofErr w:type="spellEnd"/>
      <w:r w:rsidRPr="002A2058">
        <w:rPr>
          <w:rFonts w:ascii="Calibri" w:eastAsia="宋体" w:hAnsi="Calibri" w:cs="宋体"/>
          <w:szCs w:val="22"/>
        </w:rPr>
        <w:t xml:space="preserve"> is a mandatory parameter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Ping Scan at 12:28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192.168.169.105 [7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Completed Ping Scan at 12:28, 0.20s elapsed (1 total hosts)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Initiating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12:28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 xml:space="preserve">Completed Parallel DNS resolution of 1 host. </w:t>
      </w:r>
      <w:proofErr w:type="gramStart"/>
      <w:r w:rsidRPr="002A2058">
        <w:rPr>
          <w:rFonts w:ascii="Calibri" w:eastAsia="宋体" w:hAnsi="Calibri" w:cs="宋体"/>
          <w:szCs w:val="22"/>
        </w:rPr>
        <w:t>at</w:t>
      </w:r>
      <w:proofErr w:type="gramEnd"/>
      <w:r w:rsidRPr="002A2058">
        <w:rPr>
          <w:rFonts w:ascii="Calibri" w:eastAsia="宋体" w:hAnsi="Calibri" w:cs="宋体"/>
          <w:szCs w:val="22"/>
        </w:rPr>
        <w:t xml:space="preserve"> 12:28, 0.04s elapsed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Initiating SYN Stealth Scan at 12:28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szCs w:val="22"/>
        </w:rPr>
      </w:pPr>
      <w:r w:rsidRPr="002A2058">
        <w:rPr>
          <w:rFonts w:ascii="Calibri" w:eastAsia="宋体" w:hAnsi="Calibri" w:cs="宋体"/>
          <w:szCs w:val="22"/>
        </w:rPr>
        <w:t>Scanning 192.168.169.105 [1000 ports]</w:t>
      </w:r>
    </w:p>
    <w:p w:rsidR="002A2058" w:rsidRPr="002A2058" w:rsidRDefault="002A2058" w:rsidP="002A2058">
      <w:pPr>
        <w:spacing w:after="0"/>
        <w:ind w:left="1236"/>
        <w:rPr>
          <w:rFonts w:ascii="Calibri" w:eastAsia="宋体" w:hAnsi="Calibri" w:cs="宋体"/>
          <w:color w:val="000000"/>
          <w:szCs w:val="22"/>
        </w:rPr>
      </w:pPr>
      <w:r w:rsidRPr="002A2058">
        <w:rPr>
          <w:rFonts w:ascii="Calibri" w:eastAsia="宋体" w:hAnsi="Calibri" w:cs="宋体"/>
          <w:b/>
          <w:bCs/>
          <w:color w:val="000000"/>
          <w:szCs w:val="22"/>
        </w:rPr>
        <w:t>………………………………….</w:t>
      </w:r>
      <w:r w:rsidRPr="002A2058">
        <w:rPr>
          <w:rFonts w:ascii="微软雅黑" w:eastAsia="微软雅黑" w:hAnsi="微软雅黑" w:cs="宋体" w:hint="eastAsia"/>
          <w:b/>
          <w:bCs/>
          <w:color w:val="000000"/>
          <w:szCs w:val="22"/>
        </w:rPr>
        <w:t>比较耗时，就不详细输出了</w:t>
      </w:r>
      <w:r w:rsidRPr="002A2058">
        <w:rPr>
          <w:rFonts w:ascii="Calibri" w:eastAsia="宋体" w:hAnsi="Calibri" w:cs="宋体"/>
          <w:b/>
          <w:bCs/>
          <w:color w:val="000000"/>
          <w:szCs w:val="22"/>
        </w:rPr>
        <w:t>…………………………………</w:t>
      </w:r>
    </w:p>
    <w:p w:rsidR="002A2058" w:rsidRDefault="002A2058"/>
    <w:sectPr w:rsidR="002A2058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21BE8"/>
    <w:multiLevelType w:val="multilevel"/>
    <w:tmpl w:val="6EFA0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3C65AC"/>
    <w:multiLevelType w:val="hybridMultilevel"/>
    <w:tmpl w:val="ACE69936"/>
    <w:lvl w:ilvl="0" w:tplc="5B72B3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72775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0E8798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6E6FA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3B298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10A38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034D2F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424DE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AC20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0"/>
    <w:lvlOverride w:ilvl="1">
      <w:startOverride w:val="1"/>
    </w:lvlOverride>
  </w:num>
  <w:num w:numId="3">
    <w:abstractNumId w:val="0"/>
    <w:lvlOverride w:ilvl="1">
      <w:startOverride w:val="2"/>
    </w:lvlOverride>
  </w:num>
  <w:num w:numId="4">
    <w:abstractNumId w:val="1"/>
  </w:num>
  <w:num w:numId="5">
    <w:abstractNumId w:val="1"/>
    <w:lvlOverride w:ilvl="1">
      <w:lvl w:ilvl="1" w:tplc="79727758">
        <w:numFmt w:val="decimal"/>
        <w:lvlText w:val="%2."/>
        <w:lvlJc w:val="left"/>
      </w:lvl>
    </w:lvlOverride>
  </w:num>
  <w:num w:numId="6">
    <w:abstractNumId w:val="1"/>
    <w:lvlOverride w:ilvl="1">
      <w:startOverride w:val="3"/>
    </w:lvlOverride>
  </w:num>
  <w:num w:numId="7">
    <w:abstractNumId w:val="1"/>
    <w:lvlOverride w:ilvl="1">
      <w:lvl w:ilvl="1" w:tplc="79727758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2A2058"/>
    <w:rsid w:val="000617B8"/>
    <w:rsid w:val="002A2058"/>
    <w:rsid w:val="00E20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7E974B0-EEAC-4042-8119-AAA2A9722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next w:val="a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2">
    <w:name w:val="heading 2"/>
    <w:basedOn w:val="a"/>
    <w:next w:val="a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3">
    <w:name w:val="heading 3"/>
    <w:basedOn w:val="a"/>
    <w:next w:val="a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4">
    <w:name w:val="heading 4"/>
    <w:basedOn w:val="a"/>
    <w:next w:val="a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5">
    <w:name w:val="heading 5"/>
    <w:basedOn w:val="a"/>
    <w:next w:val="a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6">
    <w:name w:val="heading 6"/>
    <w:basedOn w:val="a"/>
    <w:next w:val="a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character" w:styleId="a9">
    <w:name w:val="Hyperlink"/>
    <w:basedOn w:val="a0"/>
    <w:uiPriority w:val="99"/>
    <w:unhideWhenUsed/>
    <w:rsid w:val="002A2058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2A205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ap.org/book/ma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nmap.org/nsedoc/scripts/http-method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map.org/submi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nmap.org/submi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nmap.org/man/zh/index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www.cnblogs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nmap.org/submit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://pan.baidu.com/s/1dEiZdJ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nmap.org/cgi-bin/submit.cgi?new-service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%20Files\Microsoft%20Office\Templates\2052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951208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9F71FA1-5BA9-4550-853F-646CDFB62E90}"/>
      </w:docPartPr>
      <w:docPartBody>
        <w:p w:rsidR="00000000" w:rsidRDefault="00641EC3">
          <w:r w:rsidRPr="00DB5F16">
            <w:rPr>
              <w:rStyle w:val="a3"/>
              <w:rFonts w:hint="eastAsia"/>
            </w:rPr>
            <w:t>[</w:t>
          </w:r>
          <w:r w:rsidRPr="00DB5F16">
            <w:rPr>
              <w:rStyle w:val="a3"/>
              <w:rFonts w:hint="eastAsia"/>
            </w:rPr>
            <w:t>在此处输入文章标题</w:t>
          </w:r>
          <w:r w:rsidRPr="00DB5F16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C3"/>
    <w:rsid w:val="00001F0B"/>
    <w:rsid w:val="0064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41EC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★Kali信息收集★8.Nmap ：端口扫描</PostTitle>
  <PostDate>2015-12-24T17:12:26Z</PostDate>
  <PostID>5074784</PostID>
  <Category1/>
  <Category2/>
  <Category3/>
  <Category4/>
  <Category5/>
  <Category6/>
  <Category7/>
  <Category8/>
  <Category9/>
  <Category10/>
  <Account>d1aad5d4-1b6e-4765-a241-568f8db0c505</Account>
  <Enclosure/>
  <ProviderInfo>
    <PostURL/>
    <API/>
    <Categories/>
    <Trackbacks/>
    <Enclosures/>
    <BlogName/>
    <ImagePostAddress/>
  </ProviderInfo>
  <DefaultAccountEnsured/>
  <PublishedAccount>d1aad5d4-1b6e-4765-a241-568f8db0c505</PublishedAccount>
</BlogPostInfo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3</TotalTime>
  <Pages>1</Pages>
  <Words>3962</Words>
  <Characters>22590</Characters>
  <Application>Microsoft Office Word</Application>
  <DocSecurity>0</DocSecurity>
  <Lines>188</Lines>
  <Paragraphs>52</Paragraphs>
  <ScaleCrop>false</ScaleCrop>
  <Company/>
  <LinksUpToDate>false</LinksUpToDate>
  <CharactersWithSpaces>26500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DNT</dc:creator>
  <cp:keywords/>
  <dc:description/>
  <cp:lastModifiedBy>nitian du</cp:lastModifiedBy>
  <cp:revision>1</cp:revision>
  <dcterms:created xsi:type="dcterms:W3CDTF">2015-12-24T17:10:00Z</dcterms:created>
  <dcterms:modified xsi:type="dcterms:W3CDTF">2015-12-24T17:13:00Z</dcterms:modified>
</cp:coreProperties>
</file>