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512093"/>
        <w:lock w:val="sdtContentLocked"/>
        <w:group/>
      </w:sdtPr>
      <w:sdtEndPr>
        <w:rPr>
          <w:rFonts w:asciiTheme="minorHAnsi" w:hAnsiTheme="minorHAnsi"/>
          <w:color w:val="auto"/>
          <w:sz w:val="2"/>
          <w:szCs w:val="2"/>
        </w:rPr>
      </w:sdtEndPr>
      <w:sdtContent>
        <w:p w:rsidR="007276B8" w:rsidRDefault="00647931" w:rsidP="00647931">
          <w:pPr>
            <w:pStyle w:val="PublishStatus"/>
          </w:pPr>
          <w:r>
            <w:t>此文章已于</w:t>
          </w:r>
          <w:r>
            <w:t xml:space="preserve"> 21:55:59 2016/1/25 </w:t>
          </w:r>
          <w:r>
            <w:t>重新发布到</w:t>
          </w:r>
          <w:r>
            <w:t xml:space="preserve"> Net | Linux | </w:t>
          </w:r>
          <w:r>
            <w:t>安全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952567" w:rsidRDefault="007276B8">
              <w:pPr>
                <w:pStyle w:val="Publishwithline"/>
              </w:pPr>
              <w:r w:rsidRPr="007276B8">
                <w:rPr>
                  <w:rFonts w:hint="eastAsia"/>
                </w:rPr>
                <w:t>06. Web</w:t>
              </w:r>
              <w:r w:rsidRPr="007276B8">
                <w:rPr>
                  <w:rFonts w:hint="eastAsia"/>
                </w:rPr>
                <w:t>大前端时代之：</w:t>
              </w:r>
              <w:r w:rsidRPr="007276B8">
                <w:rPr>
                  <w:rFonts w:hint="eastAsia"/>
                </w:rPr>
                <w:t>HTML5+CSS3</w:t>
              </w:r>
              <w:r w:rsidRPr="007276B8">
                <w:rPr>
                  <w:rFonts w:hint="eastAsia"/>
                </w:rPr>
                <w:t>入门系列</w:t>
              </w:r>
              <w:r w:rsidRPr="007276B8">
                <w:rPr>
                  <w:rFonts w:hint="eastAsia"/>
                </w:rPr>
                <w:t xml:space="preserve">~HTML5 </w:t>
              </w:r>
              <w:r w:rsidRPr="007276B8">
                <w:rPr>
                  <w:rFonts w:hint="eastAsia"/>
                </w:rPr>
                <w:t>画布</w:t>
              </w:r>
            </w:p>
          </w:sdtContent>
        </w:sdt>
        <w:p w:rsidR="00952567" w:rsidRDefault="00952567">
          <w:pPr>
            <w:pStyle w:val="underline"/>
          </w:pPr>
        </w:p>
        <w:p w:rsidR="00952567" w:rsidRDefault="00571567">
          <w:pPr>
            <w:pStyle w:val="PadderBetweenControlandBody"/>
          </w:pPr>
        </w:p>
      </w:sdtContent>
    </w:sdt>
    <w:p w:rsidR="007276B8" w:rsidRPr="007276B8" w:rsidRDefault="007276B8" w:rsidP="007276B8">
      <w:pPr>
        <w:autoSpaceDE w:val="0"/>
        <w:autoSpaceDN w:val="0"/>
        <w:adjustRightInd w:val="0"/>
        <w:rPr>
          <w:rFonts w:ascii="System" w:eastAsia="System" w:hAnsi="Segoe UI" w:cs="System"/>
          <w:b/>
          <w:bCs/>
          <w:color w:val="FF0000"/>
          <w:sz w:val="24"/>
          <w:szCs w:val="24"/>
        </w:rPr>
      </w:pPr>
      <w:r>
        <w:rPr>
          <w:rFonts w:ascii="Segoe UI" w:hAnsi="Segoe UI" w:cs="Segoe UI"/>
          <w:color w:val="112B21"/>
          <w:sz w:val="20"/>
          <w:shd w:val="clear" w:color="auto" w:fill="FFFFFF"/>
        </w:rPr>
        <w:t>Web</w:t>
      </w:r>
      <w:r>
        <w:rPr>
          <w:rFonts w:ascii="Verdana" w:hAnsi="Verdana"/>
          <w:color w:val="112B21"/>
          <w:sz w:val="20"/>
          <w:shd w:val="clear" w:color="auto" w:fill="FFFFFF"/>
        </w:rPr>
        <w:t>大前端时代之：</w:t>
      </w:r>
      <w:r>
        <w:rPr>
          <w:rFonts w:ascii="Segoe UI" w:hAnsi="Segoe UI" w:cs="Segoe UI"/>
          <w:color w:val="112B21"/>
          <w:sz w:val="20"/>
          <w:shd w:val="clear" w:color="auto" w:fill="FFFFFF"/>
        </w:rPr>
        <w:t>HTML5+CSS3</w:t>
      </w:r>
      <w:r>
        <w:rPr>
          <w:rFonts w:ascii="Verdana" w:hAnsi="Verdana"/>
          <w:color w:val="112B21"/>
          <w:sz w:val="20"/>
          <w:shd w:val="clear" w:color="auto" w:fill="FFFFFF"/>
        </w:rPr>
        <w:t>入门系列：</w:t>
      </w:r>
      <w:r w:rsidR="00C15F44">
        <w:fldChar w:fldCharType="begin"/>
      </w:r>
      <w:r w:rsidR="00C15F44">
        <w:instrText xml:space="preserve"> HYPERLINK "http://www.cnblogs.com/dunitian/p/5121725.html" </w:instrText>
      </w:r>
      <w:r w:rsidR="00C15F44">
        <w:fldChar w:fldCharType="separate"/>
      </w:r>
      <w:r>
        <w:rPr>
          <w:rStyle w:val="a9"/>
          <w:rFonts w:ascii="Segoe UI" w:hAnsi="Segoe UI" w:cs="Segoe UI"/>
          <w:color w:val="000000"/>
          <w:sz w:val="20"/>
          <w:shd w:val="clear" w:color="auto" w:fill="FFFFFF"/>
        </w:rPr>
        <w:t>http://www.cnblogs.com/dunitian/p/5121725.html</w:t>
      </w:r>
      <w:r w:rsidR="00C15F44">
        <w:rPr>
          <w:rStyle w:val="a9"/>
          <w:rFonts w:ascii="Segoe UI" w:hAnsi="Segoe UI" w:cs="Segoe UI"/>
          <w:color w:val="000000"/>
          <w:sz w:val="20"/>
          <w:shd w:val="clear" w:color="auto" w:fill="FFFFFF"/>
        </w:rPr>
        <w:fldChar w:fldCharType="end"/>
      </w:r>
    </w:p>
    <w:p w:rsidR="00836F2D" w:rsidRDefault="007F72CE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FF0000"/>
          <w:sz w:val="24"/>
          <w:szCs w:val="24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</w:rPr>
        <w:t xml:space="preserve"> </w:t>
      </w:r>
      <w:r w:rsidR="00836F2D">
        <w:rPr>
          <w:rFonts w:ascii="Segoe UI" w:hAnsi="Segoe UI" w:cs="Segoe UI"/>
          <w:b/>
          <w:bCs/>
          <w:color w:val="FF0000"/>
          <w:sz w:val="24"/>
          <w:szCs w:val="24"/>
          <w:lang w:val="zh-CN"/>
        </w:rPr>
        <w:t xml:space="preserve">05.HTML5 </w:t>
      </w:r>
      <w:r w:rsidR="00836F2D">
        <w:rPr>
          <w:rFonts w:ascii="System" w:eastAsia="System" w:hAnsi="Segoe UI" w:cs="System" w:hint="eastAsia"/>
          <w:b/>
          <w:bCs/>
          <w:color w:val="FF0000"/>
          <w:sz w:val="24"/>
          <w:szCs w:val="24"/>
          <w:lang w:val="zh-CN"/>
        </w:rPr>
        <w:t>画布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12B21"/>
          <w:sz w:val="24"/>
          <w:szCs w:val="24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</w:t>
      </w:r>
      <w:r>
        <w:rPr>
          <w:rFonts w:ascii="System" w:eastAsia="System" w:hAnsi="Segoe UI" w:cs="System" w:hint="eastAsia"/>
          <w:b/>
          <w:bCs/>
          <w:color w:val="112B21"/>
          <w:sz w:val="24"/>
          <w:szCs w:val="24"/>
          <w:lang w:val="zh-CN"/>
        </w:rPr>
        <w:t>初始画布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canvas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默认是宽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300px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，高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150px;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12B21"/>
          <w:sz w:val="24"/>
          <w:szCs w:val="24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</w:t>
      </w:r>
      <w:r>
        <w:rPr>
          <w:rFonts w:ascii="System" w:eastAsia="System" w:hAnsi="Segoe UI" w:cs="System" w:hint="eastAsia"/>
          <w:b/>
          <w:bCs/>
          <w:color w:val="112B21"/>
          <w:sz w:val="24"/>
          <w:szCs w:val="24"/>
          <w:lang w:val="zh-CN"/>
        </w:rPr>
        <w:t>绘制步骤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1.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定义一个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id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&lt;</w:t>
      </w: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>canvas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id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="canvasOne"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width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="300"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height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="300"&gt;&lt;/</w:t>
      </w: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>canvas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&gt;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2.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获取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canvas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对象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var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canvasObj = document.getElementById(</w:t>
      </w: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>'canvasOne'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3.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通过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getContext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获取上下文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var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context = canvasObj.getContext(</w:t>
      </w: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>"2d"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目前支持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2d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4.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通过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javascript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进行绘制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context.fillStyle = </w:t>
      </w: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>"red"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设置样式为红色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141414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Segoe UI" w:eastAsia="System" w:hAnsi="Segoe UI" w:cs="Segoe UI"/>
          <w:b/>
          <w:bCs/>
          <w:color w:val="141414"/>
          <w:szCs w:val="22"/>
          <w:lang w:val="zh-CN"/>
        </w:rPr>
        <w:t>context.fillRect(125, 125, 50, 50);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在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x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坐标为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125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，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y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坐标为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125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的地方绘制一个长为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50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宽为</w:t>
      </w:r>
      <w:r>
        <w:rPr>
          <w:rFonts w:ascii="Segoe UI" w:eastAsia="System" w:hAnsi="Segoe UI" w:cs="Segoe UI"/>
          <w:b/>
          <w:bCs/>
          <w:color w:val="141414"/>
          <w:sz w:val="18"/>
          <w:szCs w:val="18"/>
          <w:lang w:val="zh-CN"/>
        </w:rPr>
        <w:t>50</w:t>
      </w:r>
      <w:r>
        <w:rPr>
          <w:rFonts w:ascii="System" w:eastAsia="System" w:hAnsi="Segoe UI" w:cs="System" w:hint="eastAsia"/>
          <w:b/>
          <w:bCs/>
          <w:color w:val="141414"/>
          <w:sz w:val="18"/>
          <w:szCs w:val="18"/>
          <w:lang w:val="zh-CN"/>
        </w:rPr>
        <w:t>的正方形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Segoe UI" w:eastAsia="System" w:hAnsi="Segoe UI" w:cs="Segoe UI"/>
          <w:color w:val="141414"/>
          <w:sz w:val="18"/>
          <w:szCs w:val="18"/>
          <w:lang w:val="zh-CN"/>
        </w:rPr>
        <w:t xml:space="preserve"> 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12B21"/>
          <w:sz w:val="24"/>
          <w:szCs w:val="24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</w:t>
      </w:r>
      <w:r>
        <w:rPr>
          <w:rFonts w:ascii="System" w:eastAsia="System" w:hAnsi="Segoe UI" w:cs="System" w:hint="eastAsia"/>
          <w:b/>
          <w:bCs/>
          <w:color w:val="112B21"/>
          <w:sz w:val="24"/>
          <w:szCs w:val="24"/>
          <w:lang w:val="zh-CN"/>
        </w:rPr>
        <w:t>绘制案例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微软雅黑" w:eastAsia="微软雅黑" w:hAnsi="Segoe UI" w:cs="微软雅黑"/>
          <w:b/>
          <w:bCs/>
          <w:color w:val="FF0000"/>
          <w:sz w:val="24"/>
          <w:szCs w:val="24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微软雅黑" w:eastAsia="微软雅黑" w:hAnsi="Segoe UI" w:cs="微软雅黑" w:hint="eastAsia"/>
          <w:b/>
          <w:bCs/>
          <w:color w:val="FF0000"/>
          <w:sz w:val="24"/>
          <w:szCs w:val="24"/>
          <w:lang w:val="zh-CN"/>
        </w:rPr>
        <w:t>常见几何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>
        <w:rPr>
          <w:rFonts w:ascii="System" w:eastAsia="System" w:hAnsi="Segoe UI" w:cs="System" w:hint="eastAsia"/>
          <w:b/>
          <w:bCs/>
          <w:color w:val="141414"/>
          <w:szCs w:val="22"/>
          <w:lang w:val="zh-CN"/>
        </w:rPr>
        <w:t>绘制直线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</w:t>
      </w:r>
      <w:r>
        <w:rPr>
          <w:rFonts w:ascii="System" w:eastAsia="System" w:hAnsi="Segoe UI" w:cs="System" w:hint="eastAsia"/>
          <w:b/>
          <w:bCs/>
          <w:color w:val="141414"/>
          <w:szCs w:val="22"/>
          <w:lang w:val="zh-CN"/>
        </w:rPr>
        <w:t>绘制</w:t>
      </w:r>
      <w:r>
        <w:rPr>
          <w:rFonts w:ascii="Segoe UI" w:eastAsia="System" w:hAnsi="Segoe UI" w:cs="Segoe UI"/>
          <w:b/>
          <w:bCs/>
          <w:color w:val="141414"/>
          <w:szCs w:val="22"/>
          <w:lang w:val="zh-CN"/>
        </w:rPr>
        <w:t>300*300</w:t>
      </w:r>
      <w:r>
        <w:rPr>
          <w:rFonts w:ascii="System" w:eastAsia="System" w:hAnsi="Segoe UI" w:cs="System" w:hint="eastAsia"/>
          <w:b/>
          <w:bCs/>
          <w:color w:val="141414"/>
          <w:szCs w:val="22"/>
          <w:lang w:val="zh-CN"/>
        </w:rPr>
        <w:t>画布的对角线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beginPath()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008000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  </w:t>
      </w:r>
      <w:r>
        <w:rPr>
          <w:rFonts w:ascii="System" w:eastAsia="System" w:hAnsi="Segoe UI" w:cs="System" w:hint="eastAsia"/>
          <w:b/>
          <w:bCs/>
          <w:color w:val="008000"/>
          <w:sz w:val="18"/>
          <w:szCs w:val="18"/>
          <w:lang w:val="zh-CN"/>
        </w:rPr>
        <w:t>开始绘制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moveTo(x,y)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直线起点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>lineTo(x,y)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直线终点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</w:t>
      </w:r>
      <w:r>
        <w:rPr>
          <w:rFonts w:ascii="Segoe UI" w:eastAsia="System" w:hAnsi="Segoe UI" w:cs="Segoe UI"/>
          <w:b/>
          <w:bCs/>
          <w:color w:val="FF0000"/>
          <w:szCs w:val="22"/>
          <w:lang w:val="zh-CN"/>
        </w:rPr>
        <w:t xml:space="preserve"> stroke()  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绘制直线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&lt;</w:t>
      </w: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>canvas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id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="canvasOne"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width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="300"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height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="300"&gt;&lt;/</w:t>
      </w: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>canvas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&gt;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&lt;</w:t>
      </w: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>script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FF0000"/>
          <w:szCs w:val="22"/>
          <w:lang w:val="zh-CN"/>
        </w:rPr>
        <w:t>type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="text/javascript"&gt;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var</w:t>
      </w:r>
      <w:proofErr w:type="spellEnd"/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'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'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var</w:t>
      </w:r>
      <w:proofErr w:type="spellEnd"/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"2d"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//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context.strokeStyle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= "#ff6a00";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color w:val="000000"/>
          <w:sz w:val="18"/>
          <w:szCs w:val="18"/>
        </w:rPr>
        <w:t xml:space="preserve"> 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0, 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300,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color w:val="000000"/>
          <w:sz w:val="18"/>
          <w:szCs w:val="18"/>
        </w:rPr>
        <w:t xml:space="preserve"> 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300, 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FF"/>
          <w:szCs w:val="22"/>
        </w:rPr>
        <w:t>&lt;/</w:t>
      </w:r>
      <w:r w:rsidRPr="00647931">
        <w:rPr>
          <w:rFonts w:ascii="新宋体" w:eastAsia="新宋体" w:hAnsi="Segoe UI" w:cs="新宋体"/>
          <w:b/>
          <w:bCs/>
          <w:color w:val="800000"/>
          <w:szCs w:val="22"/>
        </w:rPr>
        <w:t>script</w:t>
      </w:r>
      <w:r w:rsidRPr="00647931">
        <w:rPr>
          <w:rFonts w:ascii="新宋体" w:eastAsia="新宋体" w:hAnsi="Segoe UI" w:cs="新宋体"/>
          <w:b/>
          <w:bCs/>
          <w:color w:val="0000FF"/>
          <w:szCs w:val="22"/>
        </w:rPr>
        <w:t>&gt;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sz w:val="24"/>
          <w:szCs w:val="24"/>
        </w:rPr>
      </w:pPr>
      <w:r w:rsidRPr="00647931">
        <w:rPr>
          <w:rFonts w:ascii="System" w:eastAsia="System" w:hAnsi="Segoe UI" w:cs="System"/>
          <w:b/>
          <w:bCs/>
          <w:sz w:val="24"/>
          <w:szCs w:val="24"/>
        </w:rPr>
        <w:t xml:space="preserve">      </w:t>
      </w:r>
      <w:r>
        <w:rPr>
          <w:rFonts w:ascii="System" w:eastAsia="System" w:hAnsi="Segoe UI" w:cs="System" w:hint="eastAsia"/>
          <w:b/>
          <w:bCs/>
          <w:sz w:val="24"/>
          <w:szCs w:val="24"/>
          <w:lang w:val="zh-CN"/>
        </w:rPr>
        <w:t>绘制矩形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Cs w:val="22"/>
        </w:rPr>
      </w:pPr>
      <w:r w:rsidRPr="00647931">
        <w:rPr>
          <w:rFonts w:ascii="System" w:eastAsia="System" w:hAnsi="Segoe UI" w:cs="System"/>
          <w:b/>
          <w:bCs/>
          <w:sz w:val="24"/>
          <w:szCs w:val="24"/>
        </w:rPr>
        <w:t xml:space="preserve">        </w:t>
      </w:r>
      <w:r>
        <w:rPr>
          <w:rFonts w:ascii="System" w:eastAsia="System" w:hAnsi="Segoe UI" w:cs="System" w:hint="eastAsia"/>
          <w:b/>
          <w:bCs/>
          <w:sz w:val="24"/>
          <w:szCs w:val="24"/>
          <w:lang w:val="zh-CN"/>
        </w:rPr>
        <w:t>在画布中间绘制一个</w:t>
      </w:r>
      <w:r w:rsidRPr="00647931">
        <w:rPr>
          <w:rFonts w:ascii="System" w:eastAsia="System" w:hAnsi="Segoe UI" w:cs="System"/>
          <w:b/>
          <w:bCs/>
          <w:sz w:val="24"/>
          <w:szCs w:val="24"/>
        </w:rPr>
        <w:t>100*</w:t>
      </w:r>
      <w:r w:rsidRPr="00647931">
        <w:rPr>
          <w:rFonts w:ascii="Segoe UI" w:eastAsia="System" w:hAnsi="Segoe UI" w:cs="Segoe UI"/>
          <w:b/>
          <w:bCs/>
          <w:color w:val="141414"/>
          <w:szCs w:val="22"/>
        </w:rPr>
        <w:t>50</w:t>
      </w:r>
      <w:r>
        <w:rPr>
          <w:rFonts w:ascii="System" w:eastAsia="System" w:hAnsi="Segoe UI" w:cs="System" w:hint="eastAsia"/>
          <w:b/>
          <w:bCs/>
          <w:color w:val="141414"/>
          <w:szCs w:val="22"/>
          <w:lang w:val="zh-CN"/>
        </w:rPr>
        <w:t>的矩形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141414"/>
          <w:szCs w:val="22"/>
        </w:rPr>
      </w:pPr>
      <w:r w:rsidRPr="00647931">
        <w:rPr>
          <w:rFonts w:ascii="Segoe UI" w:eastAsia="System" w:hAnsi="Segoe UI" w:cs="Segoe UI"/>
          <w:b/>
          <w:bCs/>
          <w:color w:val="141414"/>
          <w:szCs w:val="22"/>
        </w:rPr>
        <w:t xml:space="preserve">          </w:t>
      </w:r>
      <w:r>
        <w:rPr>
          <w:rFonts w:ascii="System" w:eastAsia="System" w:hAnsi="Segoe UI" w:cs="System" w:hint="eastAsia"/>
          <w:b/>
          <w:bCs/>
          <w:color w:val="141414"/>
          <w:szCs w:val="22"/>
          <w:lang w:val="zh-CN"/>
        </w:rPr>
        <w:t>绘制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141414"/>
          <w:szCs w:val="22"/>
        </w:rPr>
      </w:pPr>
      <w:r w:rsidRPr="00647931">
        <w:rPr>
          <w:rFonts w:ascii="Segoe UI" w:eastAsia="System" w:hAnsi="Segoe UI" w:cs="Segoe UI"/>
          <w:b/>
          <w:bCs/>
          <w:color w:val="141414"/>
          <w:szCs w:val="22"/>
        </w:rPr>
        <w:t xml:space="preserve">            </w:t>
      </w:r>
      <w:proofErr w:type="spellStart"/>
      <w:proofErr w:type="gramStart"/>
      <w:r w:rsidRPr="00647931">
        <w:rPr>
          <w:rFonts w:ascii="Segoe UI" w:eastAsia="System" w:hAnsi="Segoe UI" w:cs="Segoe UI"/>
          <w:b/>
          <w:bCs/>
          <w:color w:val="141414"/>
          <w:szCs w:val="22"/>
        </w:rPr>
        <w:t>strokeStyle</w:t>
      </w:r>
      <w:proofErr w:type="spellEnd"/>
      <w:proofErr w:type="gramEnd"/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</w:rPr>
      </w:pPr>
      <w:r w:rsidRPr="00647931">
        <w:rPr>
          <w:rFonts w:ascii="Segoe UI" w:eastAsia="System" w:hAnsi="Segoe UI" w:cs="Segoe UI"/>
          <w:b/>
          <w:bCs/>
          <w:color w:val="141414"/>
          <w:szCs w:val="22"/>
        </w:rPr>
        <w:t xml:space="preserve">            </w:t>
      </w:r>
      <w:proofErr w:type="spellStart"/>
      <w:proofErr w:type="gramStart"/>
      <w:r w:rsidRPr="00647931">
        <w:rPr>
          <w:rFonts w:ascii="Segoe UI" w:eastAsia="System" w:hAnsi="Segoe UI" w:cs="Segoe UI"/>
          <w:b/>
          <w:bCs/>
          <w:color w:val="141414"/>
          <w:szCs w:val="22"/>
        </w:rPr>
        <w:t>strokeRect</w:t>
      </w:r>
      <w:proofErr w:type="spellEnd"/>
      <w:r w:rsidRPr="00647931">
        <w:rPr>
          <w:rFonts w:ascii="Segoe UI" w:eastAsia="System" w:hAnsi="Segoe UI" w:cs="Segoe UI"/>
          <w:b/>
          <w:bCs/>
          <w:color w:val="141414"/>
          <w:szCs w:val="22"/>
        </w:rPr>
        <w:t>(</w:t>
      </w:r>
      <w:proofErr w:type="spellStart"/>
      <w:proofErr w:type="gramEnd"/>
      <w:r w:rsidRPr="00647931">
        <w:rPr>
          <w:rFonts w:ascii="Segoe UI" w:eastAsia="System" w:hAnsi="Segoe UI" w:cs="Segoe UI"/>
          <w:b/>
          <w:bCs/>
          <w:color w:val="141414"/>
          <w:szCs w:val="22"/>
        </w:rPr>
        <w:t>x,</w:t>
      </w:r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y,w,h</w:t>
      </w:r>
      <w:proofErr w:type="spellEnd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)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bCs/>
          <w:color w:val="FF0000"/>
          <w:szCs w:val="22"/>
        </w:rPr>
      </w:pPr>
      <w:r w:rsidRPr="00647931">
        <w:rPr>
          <w:rFonts w:ascii="Segoe UI" w:eastAsia="System" w:hAnsi="Segoe UI" w:cs="Segoe UI"/>
          <w:b/>
          <w:bCs/>
          <w:color w:val="FF0000"/>
          <w:szCs w:val="22"/>
        </w:rPr>
        <w:t xml:space="preserve">          </w:t>
      </w:r>
      <w:r>
        <w:rPr>
          <w:rFonts w:ascii="System" w:eastAsia="System" w:hAnsi="Segoe UI" w:cs="System" w:hint="eastAsia"/>
          <w:b/>
          <w:bCs/>
          <w:color w:val="FF0000"/>
          <w:szCs w:val="22"/>
          <w:lang w:val="zh-CN"/>
        </w:rPr>
        <w:t>填充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</w:rPr>
      </w:pPr>
      <w:r w:rsidRPr="00647931">
        <w:rPr>
          <w:rFonts w:ascii="Segoe UI" w:eastAsia="System" w:hAnsi="Segoe UI" w:cs="Segoe UI"/>
          <w:b/>
          <w:bCs/>
          <w:color w:val="FF0000"/>
          <w:szCs w:val="22"/>
        </w:rPr>
        <w:t xml:space="preserve">            </w:t>
      </w:r>
      <w:proofErr w:type="spellStart"/>
      <w:proofErr w:type="gramStart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fillStyle</w:t>
      </w:r>
      <w:proofErr w:type="spellEnd"/>
      <w:proofErr w:type="gramEnd"/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FF0000"/>
          <w:szCs w:val="22"/>
        </w:rPr>
      </w:pPr>
      <w:r w:rsidRPr="00647931">
        <w:rPr>
          <w:rFonts w:ascii="Segoe UI" w:eastAsia="System" w:hAnsi="Segoe UI" w:cs="Segoe UI"/>
          <w:b/>
          <w:bCs/>
          <w:color w:val="FF0000"/>
          <w:szCs w:val="22"/>
        </w:rPr>
        <w:t xml:space="preserve">            </w:t>
      </w:r>
      <w:proofErr w:type="spellStart"/>
      <w:proofErr w:type="gramStart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fillRect</w:t>
      </w:r>
      <w:proofErr w:type="spellEnd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(</w:t>
      </w:r>
      <w:proofErr w:type="spellStart"/>
      <w:proofErr w:type="gramEnd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x,y,w,h</w:t>
      </w:r>
      <w:proofErr w:type="spellEnd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)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  <w:r w:rsidRPr="00647931">
        <w:rPr>
          <w:rFonts w:ascii="Segoe UI" w:eastAsia="System" w:hAnsi="Segoe UI" w:cs="Segoe UI"/>
          <w:b/>
          <w:bCs/>
          <w:color w:val="FF0000"/>
          <w:szCs w:val="22"/>
        </w:rPr>
        <w:t xml:space="preserve">        &lt;canvas id="</w:t>
      </w:r>
      <w:proofErr w:type="spellStart"/>
      <w:r w:rsidRPr="00647931">
        <w:rPr>
          <w:rFonts w:ascii="Segoe UI" w:eastAsia="System" w:hAnsi="Segoe UI" w:cs="Segoe UI"/>
          <w:b/>
          <w:bCs/>
          <w:color w:val="FF0000"/>
          <w:szCs w:val="22"/>
        </w:rPr>
        <w:t>c</w:t>
      </w:r>
      <w:r w:rsidRPr="00647931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a</w:t>
      </w:r>
      <w:r w:rsidRPr="00647931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nvasOn</w:t>
      </w:r>
      <w:r w:rsidRPr="00647931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e</w:t>
      </w:r>
      <w:proofErr w:type="spellEnd"/>
      <w:r w:rsidRPr="00647931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 xml:space="preserve">" </w:t>
      </w:r>
      <w:r w:rsidRPr="00647931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width="300" </w:t>
      </w:r>
      <w:r w:rsidRPr="00647931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h</w:t>
      </w:r>
      <w:r w:rsidRPr="00647931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eight</w:t>
      </w:r>
      <w:r w:rsidRPr="00647931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="300"</w:t>
      </w:r>
      <w:r w:rsidRPr="00647931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&gt;</w:t>
      </w:r>
      <w:r w:rsidRPr="00647931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&lt;/canv</w:t>
      </w:r>
      <w:r w:rsidRPr="00647931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&lt;scri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pt typ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e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=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"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text/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j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a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vasc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ript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var</w:t>
      </w:r>
      <w:proofErr w:type="spellEnd"/>
      <w:proofErr w:type="gram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canv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asObj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var</w:t>
      </w:r>
      <w:proofErr w:type="spellEnd"/>
      <w:proofErr w:type="gramEnd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co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ntext =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ca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ntex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</w:t>
      </w:r>
      <w:proofErr w:type="gram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100%,0%,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100%)';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   </w:t>
      </w: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context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.strokeRect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100, 125, 100, 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绘制圆形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绘制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300*300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画布的内切圆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开始绘制路径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FF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arc(x, y, r, s, e, </w:t>
      </w:r>
      <w:r w:rsidRPr="00836F2D">
        <w:rPr>
          <w:rFonts w:ascii="Segoe UI" w:eastAsia="新宋体" w:hAnsi="Segoe UI" w:cs="Segoe UI"/>
          <w:b/>
          <w:bCs/>
          <w:color w:val="FF0000"/>
          <w:szCs w:val="22"/>
        </w:rPr>
        <w:t>b)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r w:rsidRPr="00836F2D">
        <w:rPr>
          <w:rFonts w:ascii="Segoe UI" w:eastAsia="新宋体" w:hAnsi="Segoe UI" w:cs="Segoe UI"/>
          <w:b/>
          <w:bCs/>
          <w:color w:val="FF0000"/>
          <w:szCs w:val="22"/>
        </w:rPr>
        <w:t xml:space="preserve">            </w:t>
      </w:r>
      <w:r w:rsidRPr="00647931">
        <w:rPr>
          <w:rFonts w:ascii="Segoe UI" w:eastAsia="新宋体" w:hAnsi="Segoe UI" w:cs="Segoe UI"/>
          <w:b/>
          <w:bCs/>
          <w:color w:val="FF0000"/>
          <w:szCs w:val="22"/>
        </w:rPr>
        <w:t>x</w:t>
      </w:r>
      <w:r w:rsidRPr="00647931">
        <w:rPr>
          <w:rFonts w:ascii="新宋体" w:eastAsia="新宋体" w:hAnsi="Segoe UI" w:cs="新宋体" w:hint="eastAsia"/>
          <w:b/>
          <w:bCs/>
          <w:color w:val="FF0000"/>
          <w:szCs w:val="22"/>
        </w:rPr>
        <w:t>，</w:t>
      </w:r>
      <w:r w:rsidRPr="00647931">
        <w:rPr>
          <w:rFonts w:ascii="新宋体" w:eastAsia="新宋体" w:hAnsi="Segoe UI" w:cs="新宋体"/>
          <w:b/>
          <w:bCs/>
          <w:color w:val="FF0000"/>
          <w:szCs w:val="22"/>
        </w:rPr>
        <w:t xml:space="preserve">y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坐标这次是代表圆心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r w:rsidRPr="00647931">
        <w:rPr>
          <w:rFonts w:ascii="Segoe UI" w:eastAsia="新宋体" w:hAnsi="Segoe UI" w:cs="Segoe UI"/>
          <w:b/>
          <w:bCs/>
          <w:color w:val="FF0000"/>
          <w:szCs w:val="22"/>
        </w:rPr>
        <w:t xml:space="preserve">            r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代表半径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  <w:lang w:val="zh-CN"/>
        </w:rPr>
      </w:pPr>
      <w:r w:rsidRPr="00647931">
        <w:rPr>
          <w:rFonts w:ascii="Segoe UI" w:eastAsia="新宋体" w:hAnsi="Segoe UI" w:cs="Segoe UI"/>
          <w:b/>
          <w:bCs/>
          <w:color w:val="FF0000"/>
          <w:szCs w:val="22"/>
        </w:rPr>
        <w:t xml:space="preserve">            </w:t>
      </w: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s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代表开始弧度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  <w:lang w:val="zh-CN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  e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代表结束弧度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  <w:lang w:val="zh-CN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  b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代表是否顺时针方向画图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  <w:lang w:val="zh-CN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默认逆时针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FF0000"/>
          <w:szCs w:val="22"/>
          <w:lang w:val="zh-CN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closePath()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  <w:lang w:val="zh-CN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结束绘制路径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  <w:lang w:val="zh-CN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扩充案例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FF0000"/>
          <w:szCs w:val="22"/>
        </w:rPr>
      </w:pPr>
      <w:r>
        <w:rPr>
          <w:rFonts w:ascii="Segoe UI" w:eastAsia="新宋体" w:hAnsi="Segoe UI" w:cs="Segoe UI"/>
          <w:b/>
          <w:bCs/>
          <w:color w:val="FF0000"/>
          <w:szCs w:val="22"/>
          <w:lang w:val="zh-CN"/>
        </w:rPr>
        <w:t xml:space="preserve">          </w:t>
      </w:r>
      <w:r w:rsidRPr="00836F2D">
        <w:rPr>
          <w:rFonts w:ascii="Segoe UI" w:eastAsia="新宋体" w:hAnsi="Segoe UI" w:cs="Segoe UI"/>
          <w:b/>
          <w:bCs/>
          <w:color w:val="FF0000"/>
          <w:szCs w:val="22"/>
        </w:rPr>
        <w:t>fill()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r w:rsidRPr="00836F2D">
        <w:rPr>
          <w:rFonts w:ascii="Segoe UI" w:eastAsia="新宋体" w:hAnsi="Segoe UI" w:cs="Segoe UI"/>
          <w:b/>
          <w:bCs/>
          <w:color w:val="FF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填充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 w:val="26"/>
          <w:szCs w:val="26"/>
        </w:rPr>
      </w:pPr>
      <w:r w:rsidRPr="00836F2D">
        <w:rPr>
          <w:rFonts w:ascii="Segoe UI" w:eastAsia="新宋体" w:hAnsi="Segoe UI" w:cs="Segoe UI"/>
          <w:b/>
          <w:bCs/>
          <w:color w:val="FF0000"/>
          <w:szCs w:val="22"/>
        </w:rPr>
        <w:t xml:space="preserve">        &lt;canvas id="</w:t>
      </w:r>
      <w:proofErr w:type="spellStart"/>
      <w:r w:rsidRPr="00836F2D">
        <w:rPr>
          <w:rFonts w:ascii="Segoe UI" w:eastAsia="新宋体" w:hAnsi="Segoe UI" w:cs="Segoe UI"/>
          <w:b/>
          <w:bCs/>
          <w:color w:val="FF0000"/>
          <w:szCs w:val="22"/>
        </w:rPr>
        <w:t>canvasO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n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" wid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t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h=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"300" height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=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"300"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&gt;&lt;/can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&lt;s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cript typ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e="tex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t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/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j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avascr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pt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ume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ar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context 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sOb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fill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(0,50,0)';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context.begin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开始绘制路径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contex</w:t>
      </w:r>
      <w:r w:rsidRPr="00836F2D">
        <w:rPr>
          <w:rFonts w:ascii="新宋体" w:eastAsia="新宋体" w:hAnsi="Segoe UI" w:cs="新宋体"/>
          <w:b/>
          <w:bCs/>
          <w:color w:val="008000"/>
          <w:sz w:val="26"/>
          <w:szCs w:val="26"/>
        </w:rPr>
        <w:t>t.arc(15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0, 150, 150, 0,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* 2,true);//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注意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：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x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坐标这次是代表圆心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26"/>
          <w:szCs w:val="26"/>
        </w:rPr>
        <w:t>context.closeP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结束绘制路径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</w:t>
      </w:r>
      <w:r w:rsidRPr="00836F2D">
        <w:rPr>
          <w:rFonts w:ascii="新宋体" w:eastAsia="新宋体" w:hAnsi="Segoe UI" w:cs="新宋体"/>
          <w:b/>
          <w:bCs/>
          <w:color w:val="008000"/>
          <w:sz w:val="26"/>
          <w:szCs w:val="26"/>
        </w:rPr>
        <w:t>t.fill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 w:val="26"/>
          <w:szCs w:val="26"/>
        </w:rPr>
        <w:t>()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;//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填充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绘制弧线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context.closePath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路径</w:t>
      </w:r>
      <w:proofErr w:type="gramStart"/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不</w:t>
      </w:r>
      <w:proofErr w:type="gramEnd"/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闭合的时候会自动画一条直线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代码看注释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）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" width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=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 xml:space="preserve">"300"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h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ei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ght="300"&gt;&lt;/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anvas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&lt;can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as id=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"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canvasTw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o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" wid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h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=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 xml:space="preserve">"300"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h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ei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ght="300"&gt;&lt;/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anvas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&lt;can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as id=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"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canvasTh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ree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" w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i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d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h="300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"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 xml:space="preserve"> h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eight="300"&gt;&lt;/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anvas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&lt;scr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pt typ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j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avascr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i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p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//</w:t>
      </w:r>
      <w:r>
        <w:rPr>
          <w:rFonts w:ascii="新宋体" w:eastAsia="新宋体" w:hAnsi="Segoe UI" w:cs="新宋体" w:hint="eastAsia"/>
          <w:b/>
          <w:bCs/>
          <w:color w:val="FF0000"/>
          <w:sz w:val="18"/>
          <w:szCs w:val="18"/>
          <w:lang w:val="zh-CN"/>
        </w:rPr>
        <w:t>第一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个画布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canvasO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documen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t.get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Ele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contex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 xml:space="preserve">t =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canvasO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bj.getC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ont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 xml:space="preserve"> &lt;=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15;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++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(0,50,0)';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(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开始绘制路径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context.arc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(0, 150,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10,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1.5);//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注意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：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x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y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坐标这次是代表圆心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/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/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context.closePath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结束绘制</w:t>
      </w:r>
      <w:r>
        <w:rPr>
          <w:rFonts w:ascii="新宋体" w:eastAsia="新宋体" w:hAnsi="Segoe UI" w:cs="新宋体" w:hint="eastAsia"/>
          <w:b/>
          <w:bCs/>
          <w:color w:val="008000"/>
          <w:sz w:val="18"/>
          <w:szCs w:val="18"/>
          <w:lang w:val="zh-CN"/>
        </w:rPr>
        <w:t>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填充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第二个画布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ar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c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anvasObj2 =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docume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nt.ge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tEl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canvasTwo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contex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t2 = canvas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Obj2.ge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tCo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ntext("2d");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 xml:space="preserve"> &lt;=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30;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++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context2.fillStyle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(0,0,50)';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conte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xt2.beginPath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开始绘制路径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context2.ar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c(0,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10,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1.5);//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注意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：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x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y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坐标这次是代表圆心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/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/context2.closePat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h();//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结束绘</w:t>
      </w:r>
      <w:r>
        <w:rPr>
          <w:rFonts w:ascii="新宋体" w:eastAsia="新宋体" w:hAnsi="Segoe UI" w:cs="新宋体" w:hint="eastAsia"/>
          <w:b/>
          <w:bCs/>
          <w:color w:val="008000"/>
          <w:sz w:val="18"/>
          <w:szCs w:val="18"/>
          <w:lang w:val="zh-CN"/>
        </w:rPr>
        <w:t>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   context2.stroke();/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填充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第三个画布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-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搞怪来袭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canvasO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bj3 =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docume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nt.ge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tEl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canvasThree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cont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ext3 = canvas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Obj3.ge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tCo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ntext("2d");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 xml:space="preserve"> &lt;=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30;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++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context3.fillStyle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(0,0,50)';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conte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xt3.beginPath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开始绘制路径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context3.ar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c(0, 150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10, 1, 3);//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注意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：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x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y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坐标这次是代表圆心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ontext3.closePath(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结束绘制路径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,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路径</w:t>
      </w:r>
      <w:proofErr w:type="gramStart"/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不</w:t>
      </w:r>
      <w:proofErr w:type="gramEnd"/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闭合的情况下会自动补上一个直线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，</w:t>
      </w:r>
      <w:r>
        <w:rPr>
          <w:rFonts w:ascii="新宋体" w:eastAsia="新宋体" w:hAnsi="Segoe UI" w:cs="新宋体" w:hint="eastAsia"/>
          <w:b/>
          <w:bCs/>
          <w:color w:val="008000"/>
          <w:sz w:val="18"/>
          <w:szCs w:val="18"/>
          <w:lang w:val="zh-CN"/>
        </w:rPr>
        <w:t>所以就搞怪了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   context3.stroke();/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填充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绘制三角形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绘制三角形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" width="200" height="200"&gt;&lt;/canvas&gt;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&lt;scri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p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t type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=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"t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javascr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pt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c =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ocument.g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etElem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n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ById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yCan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vas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cont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ext =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c.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.strokeSty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"r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ed"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(25, 25);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(150, 25);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(25, 150);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context.closePath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常用技能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透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明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度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rgba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r,g,b,a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a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代表透明度，取值范围在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0~1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清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除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布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context.clearRect(x,y,w,h)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（圆形橡皮擦）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案例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保存与恢复状态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状态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指当前画面所有样式，变形，裁切的快照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举个例子：你先用红色样式画一个矩形，然后保存状态，然后再用蓝色样式画一个矩形。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  <w:lang w:val="zh-CN"/>
        </w:rPr>
      </w:pP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恢复状态画个矩形看看，发现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====&gt;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矩形是红色的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====&gt;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说明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=</w:t>
      </w:r>
      <w:r>
        <w:rPr>
          <w:rFonts w:ascii="Segoe UI" w:eastAsia="新宋体" w:hAnsi="Segoe UI" w:cs="Segoe UI"/>
          <w:b/>
          <w:bCs/>
          <w:color w:val="0000FF"/>
          <w:sz w:val="18"/>
          <w:szCs w:val="18"/>
          <w:lang w:val="zh-CN"/>
        </w:rPr>
        <w:t>===&gt;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状态保存下来了。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  <w:lang w:val="zh-CN"/>
        </w:rPr>
      </w:pPr>
      <w:r>
        <w:rPr>
          <w:rFonts w:ascii="Segoe UI" w:eastAsia="新宋体" w:hAnsi="Segoe UI" w:cs="Segoe UI"/>
          <w:b/>
          <w:bCs/>
          <w:color w:val="0000FF"/>
          <w:sz w:val="18"/>
          <w:szCs w:val="18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图例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  <w:lang w:val="zh-CN"/>
        </w:rPr>
      </w:pPr>
      <w:r>
        <w:rPr>
          <w:rFonts w:ascii="Segoe UI" w:eastAsia="新宋体" w:hAnsi="Segoe UI" w:cs="Segoe UI"/>
          <w:b/>
          <w:bCs/>
          <w:color w:val="0000FF"/>
          <w:sz w:val="18"/>
          <w:szCs w:val="18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保存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      </w:t>
      </w:r>
      <w:proofErr w:type="spellStart"/>
      <w:proofErr w:type="gram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context.save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(</w:t>
      </w:r>
      <w:proofErr w:type="gram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恢复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      </w:t>
      </w:r>
      <w:proofErr w:type="spellStart"/>
      <w:proofErr w:type="gram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context.restore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()</w:t>
      </w:r>
      <w:proofErr w:type="gramEnd"/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移动坐标空间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  </w:t>
      </w:r>
      <w:proofErr w:type="spellStart"/>
      <w:proofErr w:type="gram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context.translate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(</w:t>
      </w:r>
      <w:proofErr w:type="gram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60,50);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    x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轴方向右移</w:t>
      </w:r>
      <w:r w:rsidRPr="00647931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60</w:t>
      </w:r>
      <w:r w:rsidRPr="00647931">
        <w:rPr>
          <w:rFonts w:ascii="新宋体" w:eastAsia="新宋体" w:hAnsi="Segoe UI" w:cs="新宋体" w:hint="eastAsia"/>
          <w:b/>
          <w:bCs/>
          <w:color w:val="0000FF"/>
          <w:sz w:val="18"/>
          <w:szCs w:val="18"/>
        </w:rPr>
        <w:t>，</w:t>
      </w:r>
      <w:r w:rsidRPr="00647931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y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轴方向下移</w:t>
      </w:r>
      <w:r w:rsidRPr="00647931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50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Segoe UI" w:eastAsia="新宋体" w:hAnsi="Segoe UI" w:cs="Segoe UI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    </w:t>
      </w:r>
      <w:proofErr w:type="gram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for</w:t>
      </w:r>
      <w:proofErr w:type="gram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(</w:t>
      </w:r>
      <w:proofErr w:type="spell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var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</w:t>
      </w:r>
      <w:proofErr w:type="spell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i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= 1; </w:t>
      </w:r>
      <w:proofErr w:type="spell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i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&lt; 10; </w:t>
      </w:r>
      <w:proofErr w:type="spell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i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++) {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 xml:space="preserve">    </w:t>
      </w:r>
      <w:proofErr w:type="spellStart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context.save</w:t>
      </w:r>
      <w:proofErr w:type="spellEnd"/>
      <w:r w:rsidRPr="00647931">
        <w:rPr>
          <w:rFonts w:ascii="Segoe UI" w:eastAsia="新宋体" w:hAnsi="Segoe UI" w:cs="Segoe UI"/>
          <w:b/>
          <w:bCs/>
          <w:color w:val="0000FF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FF"/>
          <w:sz w:val="18"/>
          <w:szCs w:val="18"/>
          <w:lang w:val="zh-CN"/>
        </w:rPr>
        <w:t>保存一下状态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 </w:t>
      </w:r>
      <w:proofErr w:type="spellStart"/>
      <w:r w:rsidRPr="00647931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context.tr</w:t>
      </w:r>
      <w:r w:rsidRPr="00647931">
        <w:rPr>
          <w:rFonts w:ascii="新宋体" w:eastAsia="新宋体" w:hAnsi="Segoe UI" w:cs="新宋体"/>
          <w:b/>
          <w:bCs/>
          <w:color w:val="0000FF"/>
          <w:szCs w:val="22"/>
        </w:rPr>
        <w:t>ans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la</w:t>
      </w:r>
      <w:r w:rsidRPr="00647931">
        <w:rPr>
          <w:rFonts w:ascii="新宋体" w:eastAsia="新宋体" w:hAnsi="Segoe UI" w:cs="新宋体"/>
          <w:b/>
          <w:bCs/>
          <w:color w:val="0000FF"/>
          <w:szCs w:val="22"/>
        </w:rPr>
        <w:t>te</w:t>
      </w:r>
      <w:proofErr w:type="spellEnd"/>
      <w:r w:rsidRPr="00647931">
        <w:rPr>
          <w:rFonts w:ascii="新宋体" w:eastAsia="新宋体" w:hAnsi="Segoe UI" w:cs="新宋体"/>
          <w:b/>
          <w:bCs/>
          <w:color w:val="0000FF"/>
          <w:szCs w:val="22"/>
        </w:rPr>
        <w:t>(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60 *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, 50);//x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轴方向右移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60*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 w:hint="eastAsia"/>
          <w:b/>
          <w:bCs/>
          <w:color w:val="000000"/>
          <w:szCs w:val="22"/>
        </w:rPr>
        <w:t>，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y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轴方向下移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50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伞的顶部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 xml:space="preserve">   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context.fillStyle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'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rgb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' +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* 25</w:t>
      </w:r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 xml:space="preserve"> + ',' + 0 + ',' + 25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5 + ')</w:t>
      </w:r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>';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r w:rsidRPr="00647931">
        <w:rPr>
          <w:rFonts w:ascii="新宋体" w:eastAsia="新宋体" w:hAnsi="Segoe UI" w:cs="新宋体"/>
          <w:b/>
          <w:bCs/>
          <w:color w:val="A31515"/>
          <w:szCs w:val="22"/>
        </w:rPr>
        <w:t>contex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t.arc(0, 0, </w:t>
      </w:r>
      <w:r w:rsidRPr="00647931">
        <w:rPr>
          <w:rFonts w:ascii="新宋体" w:eastAsia="新宋体" w:hAnsi="Segoe UI" w:cs="新宋体"/>
          <w:b/>
          <w:bCs/>
          <w:color w:val="A31515"/>
          <w:szCs w:val="22"/>
        </w:rPr>
        <w:t>30,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0,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Mat</w:t>
      </w:r>
      <w:r w:rsidRPr="00647931">
        <w:rPr>
          <w:rFonts w:ascii="新宋体" w:eastAsia="新宋体" w:hAnsi="Segoe UI" w:cs="新宋体"/>
          <w:b/>
          <w:bCs/>
          <w:color w:val="A31515"/>
          <w:szCs w:val="22"/>
        </w:rPr>
        <w:t>h.P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, true);</w:t>
      </w:r>
      <w:r w:rsidRPr="00647931">
        <w:rPr>
          <w:rFonts w:ascii="新宋体" w:eastAsia="新宋体" w:hAnsi="Segoe UI" w:cs="新宋体"/>
          <w:b/>
          <w:bCs/>
          <w:color w:val="A31515"/>
          <w:szCs w:val="22"/>
        </w:rPr>
        <w:t>//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在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起点位置顺时针画一个半圆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context.closePath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context.fill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画伞的底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部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proofErr w:type="spellStart"/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>context.str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okeStyle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= "red";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context.strokeRect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-0.2, 0, 0</w:t>
      </w:r>
      <w:r w:rsidRPr="00647931">
        <w:rPr>
          <w:rFonts w:ascii="新宋体" w:eastAsia="新宋体" w:hAnsi="Segoe UI" w:cs="新宋体"/>
          <w:b/>
          <w:bCs/>
          <w:color w:val="008000"/>
          <w:szCs w:val="22"/>
        </w:rPr>
        <w:t>.4, 30)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画伞的根部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context.b</w:t>
      </w:r>
      <w:r w:rsidRPr="00647931">
        <w:rPr>
          <w:rFonts w:ascii="新宋体" w:eastAsia="新宋体" w:hAnsi="Segoe UI" w:cs="新宋体"/>
          <w:b/>
          <w:bCs/>
          <w:color w:val="A31515"/>
          <w:szCs w:val="22"/>
        </w:rPr>
        <w:t>eginP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ath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context.arc(-5, 30, 5, 0,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Math.PI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);//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圆心左移五个单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位</w:t>
      </w:r>
      <w:r w:rsidRPr="00647931">
        <w:rPr>
          <w:rFonts w:ascii="新宋体" w:eastAsia="新宋体" w:hAnsi="Segoe UI" w:cs="新宋体" w:hint="eastAsia"/>
          <w:b/>
          <w:bCs/>
          <w:color w:val="000000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圆的右边点就在根部了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context.restore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恢复一下状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态</w:t>
      </w:r>
      <w:r w:rsidRPr="00647931">
        <w:rPr>
          <w:rFonts w:ascii="新宋体" w:eastAsia="新宋体" w:hAnsi="Segoe UI" w:cs="新宋体" w:hint="eastAsia"/>
          <w:b/>
          <w:bCs/>
          <w:color w:val="008000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不然每次都移动坐标原点</w:t>
      </w:r>
      <w:r w:rsidRPr="00647931">
        <w:rPr>
          <w:rFonts w:ascii="新宋体" w:eastAsia="新宋体" w:hAnsi="Segoe UI" w:cs="新宋体" w:hint="eastAsia"/>
          <w:b/>
          <w:bCs/>
          <w:color w:val="008000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就变成天女散花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了</w:t>
      </w:r>
      <w:r w:rsidRPr="00647931">
        <w:rPr>
          <w:rFonts w:ascii="新宋体" w:eastAsia="新宋体" w:hAnsi="Segoe UI" w:cs="新宋体" w:hint="eastAsia"/>
          <w:b/>
          <w:bCs/>
          <w:color w:val="000000"/>
          <w:szCs w:val="22"/>
        </w:rPr>
        <w:t>）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}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for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(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= 1;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&lt; 10;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++) {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//x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轴方向右移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60+i</w:t>
      </w:r>
      <w:r w:rsidRPr="00647931">
        <w:rPr>
          <w:rFonts w:ascii="新宋体" w:eastAsia="新宋体" w:hAnsi="Segoe UI" w:cs="新宋体" w:hint="eastAsia"/>
          <w:b/>
          <w:bCs/>
          <w:color w:val="000000"/>
          <w:szCs w:val="22"/>
        </w:rPr>
        <w:t>，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y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轴方向下移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50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context.translate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60 +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, 50);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647931">
        <w:rPr>
          <w:rFonts w:ascii="新宋体" w:eastAsia="新宋体" w:hAnsi="Segoe UI" w:cs="新宋体"/>
          <w:b/>
          <w:bCs/>
          <w:color w:val="0000FF"/>
          <w:szCs w:val="22"/>
        </w:rPr>
        <w:t xml:space="preserve">  /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伞的顶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部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</w:t>
      </w:r>
      <w:proofErr w:type="gram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' + 255 + ',' +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25 + ',' + 0 + ')';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ath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context.arc(0, 0, 30,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0,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Ma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 tr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ue)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在起点位置顺时针画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一个半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ont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ext.closePath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画伞的底部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okeS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ty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le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= "red";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(-0.2, 0, 0.4, 30);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画伞的根部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con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conte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xt.ar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c(-5, 30, 5,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圆心左移五个单位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圆的右边点就在根部了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cont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旋转坐标空间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rotate(angle)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angle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代表旋转角度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弧度为单位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proofErr w:type="gramStart"/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在坐</w:t>
      </w:r>
      <w:proofErr w:type="gramEnd"/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标原点顺时针方向旋转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width="600" height="600"&gt;&lt;/canvas&gt;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u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ment.g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tE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anvas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One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va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context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can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v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a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s</w:t>
      </w:r>
      <w:r w:rsidRPr="00836F2D">
        <w:rPr>
          <w:rFonts w:ascii="新宋体" w:eastAsia="新宋体" w:hAnsi="Segoe UI" w:cs="新宋体"/>
          <w:b/>
          <w:bCs/>
          <w:color w:val="800000"/>
          <w:sz w:val="18"/>
          <w:szCs w:val="18"/>
        </w:rPr>
        <w:t>Obj.ge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t</w:t>
      </w:r>
      <w:r w:rsidRPr="00836F2D">
        <w:rPr>
          <w:rFonts w:ascii="新宋体" w:eastAsia="新宋体" w:hAnsi="Segoe UI" w:cs="新宋体"/>
          <w:b/>
          <w:bCs/>
          <w:color w:val="FF0000"/>
          <w:sz w:val="18"/>
          <w:szCs w:val="18"/>
        </w:rPr>
        <w:t>Cont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ext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cont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ext.t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ran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slate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(300,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画伞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functi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 xml:space="preserve">on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drawUmbr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ella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)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画伞的顶部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fill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(' +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25 + ',' + 0 + ',' +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255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+ ')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 xml:space="preserve">  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co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ntext.arc(0, 0, 30,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Math.P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, tru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在起点位置顺时</w:t>
      </w:r>
      <w:r>
        <w:rPr>
          <w:rFonts w:ascii="新宋体" w:eastAsia="新宋体" w:hAnsi="Segoe UI" w:cs="新宋体" w:hint="eastAsia"/>
          <w:b/>
          <w:bCs/>
          <w:color w:val="A31515"/>
          <w:sz w:val="18"/>
          <w:szCs w:val="18"/>
          <w:lang w:val="zh-CN"/>
        </w:rPr>
        <w:t>针画一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个半圆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.cl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context.fill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画伞的底部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context.stroke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Styl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= "red";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context.strokeRect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(-0.2, 0, 0.4, 30);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画伞的根部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conte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context</w:t>
      </w:r>
      <w:r w:rsidRPr="00836F2D">
        <w:rPr>
          <w:rFonts w:ascii="新宋体" w:eastAsia="新宋体" w:hAnsi="Segoe UI" w:cs="新宋体"/>
          <w:b/>
          <w:bCs/>
          <w:color w:val="A31515"/>
          <w:sz w:val="18"/>
          <w:szCs w:val="18"/>
        </w:rPr>
        <w:t>.arc(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-5, 30, 5, 0,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圆心左移五个单位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，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圆的右边点就在根部了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text.st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function draw()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1;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&lt;= 10;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++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conte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xt.save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保存一下状态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.rotate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* (0.2 *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));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//</w:t>
      </w:r>
      <w:r w:rsidRPr="00836F2D">
        <w:rPr>
          <w:rFonts w:ascii="新宋体" w:eastAsia="新宋体" w:hAnsi="Segoe UI" w:cs="新宋体"/>
          <w:b/>
          <w:bCs/>
          <w:color w:val="0000FF"/>
          <w:sz w:val="18"/>
          <w:szCs w:val="18"/>
        </w:rPr>
        <w:t>2Pi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弧度是一个圆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context.translate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(0, 150);//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越小越</w:t>
      </w:r>
      <w:r>
        <w:rPr>
          <w:rFonts w:ascii="新宋体" w:eastAsia="新宋体" w:hAnsi="Segoe UI" w:cs="新宋体" w:hint="eastAsia"/>
          <w:b/>
          <w:bCs/>
          <w:color w:val="008000"/>
          <w:sz w:val="18"/>
          <w:szCs w:val="18"/>
          <w:lang w:val="zh-CN"/>
        </w:rPr>
        <w:t>紧凑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 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drawUmbrella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画伞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画伞代码未变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）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ontext.resto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();//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恢复一下状态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wind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ow.onlo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function ()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dr</w:t>
      </w: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>aw();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8000"/>
          <w:sz w:val="18"/>
          <w:szCs w:val="18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缩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放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图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context.scale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(1.1, 1.1)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扩大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1.1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倍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rgba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r,g,b,a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  a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代表透明度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18"/>
          <w:szCs w:val="18"/>
        </w:rPr>
        <w:t>，</w:t>
      </w:r>
      <w:r>
        <w:rPr>
          <w:rFonts w:ascii="新宋体" w:eastAsia="新宋体" w:hAnsi="Segoe UI" w:cs="新宋体" w:hint="eastAsia"/>
          <w:b/>
          <w:bCs/>
          <w:color w:val="000000"/>
          <w:sz w:val="18"/>
          <w:szCs w:val="18"/>
          <w:lang w:val="zh-CN"/>
        </w:rPr>
        <w:t>取值范围在</w:t>
      </w: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0~1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" width="600" height="600"&gt;&lt;/canvas&gt;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18"/>
          <w:szCs w:val="18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18"/>
          <w:szCs w:val="18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on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canva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Obj.g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etCont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xt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('2d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ontext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r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anslat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(300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1;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&lt; 50;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++)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context.rotat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/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9);//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旋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转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context.scale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(1.1, 1.1);/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/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扩大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1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.1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倍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context.translate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(0.5, 0.5);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//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平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移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rgba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(' +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5 + ',' + 0 + ',' +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200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+ ',' + 0.5 + ')';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xt.begin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context.arc(0, 0, 1, 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0,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M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2, true);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text.cl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nte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xt.fill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rip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矩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阵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变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化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其实像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translate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移动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），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scale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缩放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），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rotate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旋转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都是特殊的矩阵变换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transform(m11,m12,m21,m22,dx,dy)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替换当前的变换矩阵（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transform()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允许您缩放、旋转、移动并倾斜当前的环境）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http://www.w3school.com.cn/tags/canvas_transform.asp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参数图解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本质公式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参数详解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水平缩放绘图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m11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水平倾斜绘图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m12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垂直倾斜绘图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m21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垂直缩放绘图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m22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水平移动绘图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dx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垂直移动绘图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dy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setTransform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(m11,m12,m21,m22,dx,dy)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重置并创建新的变换矩阵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http://www.w3school.com.cn/tags/canvas_settransform.asp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小案例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width="600" height="600"&gt;&lt;/canvas&gt;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canvas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bj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ntext.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translate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(200,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2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)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f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= 1;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&lt; 90;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++)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{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context.save();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参数：水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平缩放绘图，水平倾斜绘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图，垂直倾斜绘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图，垂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直缩放绘图，水平移动绘图，垂直移动绘图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cont</w:t>
      </w: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>ext.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transform(0.95, 0, 0, 0.95, 30, 30);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 xml:space="preserve">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 xml:space="preserve"> co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ntext.rotate(Math.PI / 12);//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旋转角度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context.begin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>Path();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    context.fillStyle = "rgba(255,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0,0,0.5)";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context.arc(0, 0, 50, 0, Math.PI * 2, true);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context.closePath()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>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context.fill();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}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参数：水平缩放绘图，水平倾斜绘图，垂直倾斜绘图，垂直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缩放绘图，水平移动绘图，垂直移动绘图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context.setTransform(1, 0, 0, 1, 10, 10);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 xml:space="preserve">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检验一下是否变化过来了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context.fillStyle = "blue";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context.fillRect(0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>, 0, 50, 50);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context.fill();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>&lt;/script&gt;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扩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展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样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式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线形属性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      lineWidth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设置线条粗细默认为</w:t>
      </w: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>1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，为正数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>
        <w:rPr>
          <w:rFonts w:ascii="新宋体" w:eastAsia="新宋体" w:hAnsi="Segoe UI" w:cs="新宋体"/>
          <w:b/>
          <w:bCs/>
          <w:color w:val="008000"/>
          <w:szCs w:val="22"/>
          <w:lang w:val="zh-CN"/>
        </w:rPr>
        <w:t xml:space="preserve">            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" width="300" height="300"&gt;&lt;/canvas&gt;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'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=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1;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&lt; 12;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++)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.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s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trokeS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yle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= '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(255,0,0)';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ontext.lineWidth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20, 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.li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ne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To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20,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//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context.closePath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lineCap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设置端点样式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butt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平头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默认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round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圆头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square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方头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width="300" height="300"&gt;&lt;/canvas&gt;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定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义数组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v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lineCap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=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['but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t', 'r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und',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'square']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/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/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绘制参考线。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'r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ed'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t.moveTo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(10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,10);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(10,150);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ext.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150,10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ontext.lineT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o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(150,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15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ontext.s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//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绘制直线段。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context.strokeSt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yle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=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'blue';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&lt;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lineCap.length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++)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context.lineWidth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20;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context.lineCap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lineCap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[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];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ntext.mov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(10, 30 +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text.l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ine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To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(15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0, 30 +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lineJoin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设置连接处样式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round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圆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bevel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斜面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miter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默认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width="500" height="200"&gt;&lt;/canvas&gt;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lineJoin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['round', '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b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evel',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'm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iter'];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ontex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t.stro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k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(0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,0,0)'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for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= 0;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&lt;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lineJoi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n.len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gth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++)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context.lineWidth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25;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t.l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ineJoin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lineJoin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[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];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onte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xt.begi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nPa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contex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t.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moveTo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10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+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*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150, 30);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eTo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(100 +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* 150,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30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(100 +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150, 100);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miterLimit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设置或返回最大斜接长度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前提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lineJoin</w:t>
      </w:r>
      <w:proofErr w:type="spellEnd"/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使用默认属性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miter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）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width="1600" height="300"&gt;&lt;/canvas&gt;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').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for 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1;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&lt; 10;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++)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'blue';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nt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ext.lineWidt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h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= 10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cont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ext.lineJ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oin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=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'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ter';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context.miterLim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*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10;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(10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,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* 30);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(100,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30);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0, 33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*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}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&lt;/script&gt;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渐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变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系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列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线形渐变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createLinearGradient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(x0, y0, x1, y1)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请使用该对象作为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或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属性的值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x0,y0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渐变起点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x1,y1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渐变终点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(position, color);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一般都是设置多个色标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position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色相偏移值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取值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0~1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color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颜色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并非一定从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开始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1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结束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width="300" height="300"&gt;&lt;/canvas&gt;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').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context.createLinearGradient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 0, 0, 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(0,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'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#ff000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')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lingra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.addC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olorSt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p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(1 /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7, '#ff99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00');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lingr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d.ad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(2 / 7, '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#ffff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00'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(3 / 7,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'#00ff00');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lingrad.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addC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olorSto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p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(4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/ 7, '#00ffff');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(5 / 7, '#0000ff');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lingrad.addColorS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top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(6 / 7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 '#ff00ff');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lingrad.addColorS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top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(1, '#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ff0000');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ingrad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(10, 10, 200, 20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&lt;/scr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grd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ctx.createLinearGradient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 0, 170, 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grd.addColorStop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(0.1,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(255,255,255)');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grd.addColorStop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(0.5,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(0,100,0)');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grd.addColorStop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(0.9,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(0,0,0)');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grd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x.f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illRect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(20, 20, 150, 100);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径向渐变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createRadialGradient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(x1,y1,r1,x2,y2,r2)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以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（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x1,y1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）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为原点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r1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为半径的圆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以（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x2,y2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）为原点，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r2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为半径的圆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addColorStop(position, color);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一般都是设置多个色标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position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色相偏移值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取值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0~1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color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颜色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并非一定从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0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开始，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1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结束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" width="300" height="240"&gt;&lt;/canvas&gt;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&lt;script language="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').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radgrad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ctx.createRadialGradient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(55, 55, 20, 100, 100, 90);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radgrad.addColorStop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(0, 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(255,255,0)');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radg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ad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.addColorSt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p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(0.7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5, '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rg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b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(255,0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,0)');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radg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d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.addCo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orStop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(1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, '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rgb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(255,255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,255)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radgrad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ctx.fil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(10, 10,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200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 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&lt;/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创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建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阴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影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参数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属性设置或返回形状与阴影的水平距离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=0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指示阴影位于形状的正下方。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=20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指示阴影位于形状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left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位置右侧的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像素处。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=-20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指示阴影位于形状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left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位置左侧的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像素处。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shadowOffsetY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shadowOffsetY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属性设置或返回形状与阴影的垂直距离。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shadowOffsetY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=0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指示阴影位于形状的正下方。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shadowOffsetY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=20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指示阴影位于形状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top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位置下方的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像素处。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shadowOffsetY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=-20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指示阴影位于形状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top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位置上方的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像素处。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shadowBlur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shadowBlur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属性设置或返回阴影的模糊级数。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shadowColor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shadowColor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属性设置或返回用于阴影的颜色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width="600" height="600"&gt;&lt;/canvas&gt;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设置前画个图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'#0094ff';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(410, 310, 50, 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设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置阴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影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.shad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owOffs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tX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= 3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text.s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h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d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owOffs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tY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=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3;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context.sha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dowBl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ur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= 1;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context.shadowColor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'#8080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80';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/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/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画矩形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ontext.fillRect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(200, 200, 200, 1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</w:t>
      </w:r>
      <w:r>
        <w:rPr>
          <w:rFonts w:ascii="新宋体" w:eastAsia="新宋体" w:hAnsi="Segoe UI" w:cs="新宋体" w:hint="eastAsia"/>
          <w:b/>
          <w:bCs/>
          <w:color w:val="008000"/>
          <w:szCs w:val="22"/>
          <w:lang w:val="zh-CN"/>
        </w:rPr>
        <w:t>绘图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v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img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new Image();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img.src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= '/images/1.jpg';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img.onload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function ()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context.createPattern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img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 'no-repeat');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context.fillRect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 0, 600, 600);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绘制文字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绘制填充文字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fillText</w:t>
      </w:r>
      <w:proofErr w:type="spellEnd"/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（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str,x,y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,[mw]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）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文字内容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x,y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起点坐标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</w:t>
      </w: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>mw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最大宽度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可选参数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绘制文字轮廓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strokeText</w:t>
      </w:r>
      <w:proofErr w:type="spellEnd"/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（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str,x,y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,[mw]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</w:t>
      </w: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>str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文字内容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x,y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起点坐标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mw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最大宽度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可选参数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测量文字宽度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measureText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context.measureText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).width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文字宽度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str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文字内容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文字系列属性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context.font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语法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context.font="italic small-caps bold 12px arial";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font-style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规定字体样式。可能的值：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normal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italic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斜体字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oblique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倾斜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font-variant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规定字体变体。可能的值：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normal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small-caps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大写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font-weight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规定字体的粗细。可能的值：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     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normal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bold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bolder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lighter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100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font-family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规定字体系列。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font-size / line-height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规定字号和行高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以像素计。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icon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使用用于标记图标的字体。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menu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使用用于菜单中的字体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下拉列表和菜单列表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caption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使用标题控件的字体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比如按钮、下拉列表等</w:t>
      </w:r>
      <w:r w:rsidRPr="00836F2D">
        <w:rPr>
          <w:rFonts w:ascii="新宋体" w:eastAsia="新宋体" w:hAnsi="Segoe UI" w:cs="新宋体" w:hint="eastAsia"/>
          <w:b/>
          <w:bCs/>
          <w:color w:val="A31515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status-bar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使用用于窗口状态栏中的字体。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message-box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使用用于对话框中的字体。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small-caption 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使用用于标记小型控件的字体。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>
        <w:rPr>
          <w:rFonts w:ascii="新宋体" w:eastAsia="新宋体" w:hAnsi="Segoe UI" w:cs="新宋体"/>
          <w:b/>
          <w:bCs/>
          <w:color w:val="A31515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A31515"/>
          <w:szCs w:val="22"/>
          <w:lang w:val="zh-CN"/>
        </w:rPr>
        <w:t>案例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" width="500" height="300"&gt;&lt;/canvas&gt;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= 'http://dnt.dkill.net';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rgba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(255,0,0,0.9)';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context.strokeStyle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= '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rgba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(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255,0,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0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,0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.9)';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ntext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.font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=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 xml:space="preserve"> '30px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proofErr w:type="gramStart"/>
      <w:r>
        <w:rPr>
          <w:rFonts w:ascii="新宋体" w:eastAsia="新宋体" w:hAnsi="Segoe UI" w:cs="新宋体" w:hint="eastAsia"/>
          <w:b/>
          <w:bCs/>
          <w:color w:val="0000FF"/>
          <w:sz w:val="26"/>
          <w:szCs w:val="26"/>
          <w:lang w:val="zh-CN"/>
        </w:rPr>
        <w:t>微软雅黑</w:t>
      </w:r>
      <w:proofErr w:type="gram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con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t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e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x</w:t>
      </w:r>
      <w:r w:rsidRPr="00836F2D">
        <w:rPr>
          <w:rFonts w:ascii="新宋体" w:eastAsia="新宋体" w:hAnsi="Segoe UI" w:cs="新宋体"/>
          <w:b/>
          <w:bCs/>
          <w:color w:val="800000"/>
          <w:sz w:val="26"/>
          <w:szCs w:val="26"/>
        </w:rPr>
        <w:t>t.stro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k</w:t>
      </w:r>
      <w:r w:rsidRPr="00836F2D">
        <w:rPr>
          <w:rFonts w:ascii="新宋体" w:eastAsia="新宋体" w:hAnsi="Segoe UI" w:cs="新宋体"/>
          <w:b/>
          <w:bCs/>
          <w:color w:val="FF0000"/>
          <w:sz w:val="26"/>
          <w:szCs w:val="26"/>
        </w:rPr>
        <w:t>eTex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t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, 100, 40);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con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sol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e.log(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context.measureText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).width)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conte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xt.fill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Tex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, 100, 80);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console.log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text.me</w:t>
      </w:r>
      <w:r w:rsidRPr="00836F2D">
        <w:rPr>
          <w:rFonts w:ascii="新宋体" w:eastAsia="新宋体" w:hAnsi="Segoe UI" w:cs="新宋体"/>
          <w:b/>
          <w:bCs/>
          <w:color w:val="0000FF"/>
          <w:sz w:val="26"/>
          <w:szCs w:val="26"/>
        </w:rPr>
        <w:t>asu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reText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).width);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ext.font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'bold 30px </w:t>
      </w:r>
      <w:proofErr w:type="gramStart"/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微软雅黑</w:t>
      </w:r>
      <w:proofErr w:type="gramEnd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context.stro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keText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, 100, 150);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c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onsole.log(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context.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measureText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).width</w:t>
      </w: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A31515"/>
          <w:sz w:val="26"/>
          <w:szCs w:val="26"/>
        </w:rPr>
        <w:t>cont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ext.fillText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, 100, 180);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console.log(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context.measureText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str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).width);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&lt;/script&gt;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图像系列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1.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图像来源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路径图片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直接对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src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赋值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var img=new Image();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img.src='xxx';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页面图片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来源于页面，如果已知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id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则可通过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document.images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集合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document.getElementsByTagName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document.getElementsById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其他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元素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document.getElementsByTagName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document.getElementsById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2.drawImage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绘图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context.drawImage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img,x,y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在画布上定位图像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规定要使用的图像、画布或视频。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在画布上放置图像的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在画布上放置图像的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获取路径图片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document.getElementById('btn1').onclick = function () {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clearCanvas(context);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var img1 = new Image();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img1.src = '/images/1.jpg';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context.drawImage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(img1, 150, 150);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context.drawImage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img,x,y,w,h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在画布上定位图像，并规定图像的宽度和高度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img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规定要使用的图像、画布或视频。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在画布上放置图像的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在画布上放置图像的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w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要使用的图像的宽度。（伸展或缩小图像）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h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要使用的图像的高度。（伸展或缩小图像）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获取页面图片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('btn2').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onclick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function ()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clearCanvas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(context);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img2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context.drawImage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(img2, 150, 150, 200, 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context.drawImage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img,sx,sy,sw,sh,x,y,w,h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剪切图像，并在画布上定位被剪切的部分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img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规定要使用的图像、画布或视频。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sx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开始剪切的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sy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开始剪切的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sw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被剪切图像的宽度。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sh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被剪切图像的高度。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在画布上放置图像的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x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在画布上放置图像的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y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坐标位置。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w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要使用的图像的宽度。（伸展或缩小图像）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h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要使用的图像的高度。（伸展或缩小图像）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 xml:space="preserve">          //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从</w:t>
      </w:r>
      <w:r>
        <w:rPr>
          <w:rFonts w:ascii="新宋体" w:eastAsia="新宋体" w:hAnsi="Segoe UI" w:cs="新宋体"/>
          <w:b/>
          <w:bCs/>
          <w:color w:val="000000"/>
          <w:sz w:val="26"/>
          <w:szCs w:val="26"/>
          <w:lang w:val="zh-CN"/>
        </w:rPr>
        <w:t>Canvas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获取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('btn3').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onclick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function ()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clearCanvas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(context);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img3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canvasTwo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context.drawImage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(img3, 150, 150, 300, 250, 50, 50, 400,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扩展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不完美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）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createPattern</w:t>
      </w:r>
      <w:proofErr w:type="spellEnd"/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（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image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，</w:t>
      </w: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type</w:t>
      </w:r>
      <w:r w:rsidRPr="00836F2D">
        <w:rPr>
          <w:rFonts w:ascii="新宋体" w:eastAsia="新宋体" w:hAnsi="Segoe UI" w:cs="新宋体" w:hint="eastAsia"/>
          <w:b/>
          <w:bCs/>
          <w:color w:val="000000"/>
          <w:sz w:val="26"/>
          <w:szCs w:val="26"/>
        </w:rPr>
        <w:t>）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image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规定要使用的图片、画布或视频元素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=new Image();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type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 w:val="26"/>
          <w:szCs w:val="26"/>
          <w:lang w:val="zh-CN"/>
        </w:rPr>
        <w:t>是否重发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repeat|repeat-x|repeat-y|no-repeat</w:t>
      </w:r>
      <w:proofErr w:type="spellEnd"/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" width="600" height="600"&gt;&lt;/canvas&gt;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canvasObj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canvasOne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context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canvasObj.getContext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('2d');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new Image();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img.src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'/images/1.jpg';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 w:val="26"/>
          <w:szCs w:val="26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img.onload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function ()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context.createPattern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img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 w:val="26"/>
          <w:szCs w:val="26"/>
        </w:rPr>
        <w:t>, 'repea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');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context.f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i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llRec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(0, 0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,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600,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600);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&lt;/s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 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注意</w:t>
      </w:r>
      <w:r w:rsidRPr="00836F2D">
        <w:rPr>
          <w:rFonts w:ascii="新宋体" w:eastAsia="新宋体" w:hAnsi="Segoe UI" w:cs="新宋体" w:hint="eastAsia"/>
          <w:b/>
          <w:bCs/>
          <w:color w:val="800000"/>
          <w:szCs w:val="22"/>
        </w:rPr>
        <w:t>：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context.fillRect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(100, 0, 600, 600);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这里的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fillRect</w:t>
      </w:r>
      <w:proofErr w:type="spellEnd"/>
      <w:r w:rsidRPr="00836F2D">
        <w:rPr>
          <w:rFonts w:ascii="新宋体" w:eastAsia="新宋体" w:hAnsi="Segoe UI" w:cs="新宋体" w:hint="eastAsia"/>
          <w:b/>
          <w:bCs/>
          <w:color w:val="800000"/>
          <w:szCs w:val="22"/>
        </w:rPr>
        <w:t>（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x,y,w,h</w:t>
      </w:r>
      <w:proofErr w:type="spellEnd"/>
      <w:r w:rsidRPr="00836F2D">
        <w:rPr>
          <w:rFonts w:ascii="新宋体" w:eastAsia="新宋体" w:hAnsi="Segoe UI" w:cs="新宋体" w:hint="eastAsia"/>
          <w:b/>
          <w:bCs/>
          <w:color w:val="800000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。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x,y</w:t>
      </w:r>
      <w:proofErr w:type="spellEnd"/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既指的是坐标原点</w:t>
      </w:r>
      <w:r w:rsidRPr="00836F2D">
        <w:rPr>
          <w:rFonts w:ascii="新宋体" w:eastAsia="新宋体" w:hAnsi="Segoe UI" w:cs="新宋体" w:hint="eastAsia"/>
          <w:b/>
          <w:bCs/>
          <w:color w:val="800000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也指的是图片原点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扩展部分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绘制贝塞尔曲线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二次方贝塞尔曲线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          quadraticCurveTo(cp1x,cp1y,x,y)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            cp1x,cp1y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是控制点坐标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            x,y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是终点坐标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         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" style="border:1px solid;" width="300" height="200"&gt;&lt;/canvas&gt;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c=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("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context=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("2d");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800000"/>
          <w:szCs w:val="22"/>
          <w:lang w:val="zh-CN"/>
        </w:rPr>
        <w:t xml:space="preserve">//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下面开始绘制二次方贝塞尔曲线。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="dark";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(0,200);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context.quadraticCurveTo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(75,50,300,200);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context.global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omposi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eO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peration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="s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urce-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ov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er";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/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/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下面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绘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制的直线用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于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表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示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上面曲线的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控制点和控制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线</w:t>
      </w:r>
      <w:r w:rsidRPr="00836F2D">
        <w:rPr>
          <w:rFonts w:ascii="新宋体" w:eastAsia="新宋体" w:hAnsi="Segoe UI" w:cs="新宋体" w:hint="eastAsia"/>
          <w:b/>
          <w:bCs/>
          <w:color w:val="FF0000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控制点坐标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即两直线的交点</w:t>
      </w:r>
      <w:r w:rsidRPr="00836F2D">
        <w:rPr>
          <w:rFonts w:ascii="新宋体" w:eastAsia="新宋体" w:hAnsi="Segoe UI" w:cs="新宋体" w:hint="eastAsia"/>
          <w:b/>
          <w:bCs/>
          <w:color w:val="0000FF"/>
          <w:szCs w:val="22"/>
        </w:rPr>
        <w:t>（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7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5,50</w:t>
      </w:r>
      <w:r w:rsidRPr="00836F2D">
        <w:rPr>
          <w:rFonts w:ascii="新宋体" w:eastAsia="新宋体" w:hAnsi="Segoe UI" w:cs="新宋体" w:hint="eastAsia"/>
          <w:b/>
          <w:bCs/>
          <w:color w:val="800000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ntext.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trok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="#ff00ff";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o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nte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eTo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(75,50)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text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.mo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veTo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(75,50);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conte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(300,200);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ontext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三次方贝塞尔曲线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bezierCurveTo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(cp1x,cp1y,cp2x,cp2y,x,y)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cp1x,cp1y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是控制点坐标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cp2x,cp2y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是第二个控制点坐标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x,y</w:t>
      </w:r>
      <w:proofErr w:type="spellEnd"/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是终点坐标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&lt;canvas id="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myCanvas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" width="300" height="200"&gt;&lt;/canvas&gt;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&lt;script type="text/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javascript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"&gt;</w:t>
      </w:r>
    </w:p>
    <w:p w:rsidR="00836F2D" w:rsidRPr="00647931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proofErr w:type="gram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proofErr w:type="gram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 xml:space="preserve"> c=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("</w:t>
      </w:r>
      <w:proofErr w:type="spellStart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myCanvas</w:t>
      </w:r>
      <w:proofErr w:type="spellEnd"/>
      <w:r w:rsidRPr="00647931">
        <w:rPr>
          <w:rFonts w:ascii="新宋体" w:eastAsia="新宋体" w:hAnsi="Segoe UI" w:cs="新宋体"/>
          <w:b/>
          <w:bCs/>
          <w:color w:val="000000"/>
          <w:szCs w:val="22"/>
        </w:rPr>
        <w:t>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proofErr w:type="gram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proofErr w:type="gram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context=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("2d");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//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下面开始绘制三次方贝塞尔曲线。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="dark";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context.bezierCurveTo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(25,50,75,50,300,200);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context.globalCompositeOperation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="source-over";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//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下面绘制的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直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线用于表示上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面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曲线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的控制点和控制线</w:t>
      </w:r>
      <w:r w:rsidRPr="00836F2D">
        <w:rPr>
          <w:rFonts w:ascii="新宋体" w:eastAsia="新宋体" w:hAnsi="Segoe UI" w:cs="新宋体" w:hint="eastAsia"/>
          <w:b/>
          <w:bCs/>
          <w:color w:val="0000FF"/>
          <w:szCs w:val="22"/>
        </w:rPr>
        <w:t>，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控制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点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坐标为</w:t>
      </w:r>
      <w:r w:rsidRPr="00836F2D">
        <w:rPr>
          <w:rFonts w:ascii="新宋体" w:eastAsia="新宋体" w:hAnsi="Segoe UI" w:cs="新宋体" w:hint="eastAsia"/>
          <w:b/>
          <w:bCs/>
          <w:color w:val="FF0000"/>
          <w:szCs w:val="22"/>
        </w:rPr>
        <w:t>（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2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5,50</w:t>
      </w:r>
      <w:r w:rsidRPr="00836F2D">
        <w:rPr>
          <w:rFonts w:ascii="新宋体" w:eastAsia="新宋体" w:hAnsi="Segoe UI" w:cs="新宋体" w:hint="eastAsia"/>
          <w:b/>
          <w:bCs/>
          <w:color w:val="0000FF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和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75,50</w:t>
      </w:r>
      <w:r w:rsidRPr="00836F2D">
        <w:rPr>
          <w:rFonts w:ascii="新宋体" w:eastAsia="新宋体" w:hAnsi="Segoe UI" w:cs="新宋体" w:hint="eastAsia"/>
          <w:b/>
          <w:bCs/>
          <w:color w:val="FF0000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context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.strok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S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yle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="#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f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f00f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f";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context.beginPa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h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()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(25,50);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ntext.line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0,2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context.moveTo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(75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,50)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ontext.lineTo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(300,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200);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context.stroke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&lt;/s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组合裁切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组合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globalCompositeOperation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设置或返回如何将一个源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新的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图像绘制到目标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（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已有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）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的图像上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裁切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clip()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从原始画布中剪切任意形状和尺寸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案例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从画布中剪切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200*120 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像素的矩形区域。然后，绘制绿色矩形。只有被剪切区域内的绿色矩形部分是可见的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&lt;p&gt;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不使用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clip()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：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&lt;/p&gt;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 width="300" height="150" style="border:1px solid #d3d3d3;"&gt;&lt;/canvas&gt;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("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c.getContext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(50, 20, 200, 120);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"green";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ctx.fillRect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(0, 0, 150, 100);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&lt;/script&gt;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br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/&gt;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&lt;p&gt;</w:t>
      </w:r>
      <w:r>
        <w:rPr>
          <w:rFonts w:ascii="新宋体" w:eastAsia="新宋体" w:hAnsi="Segoe UI" w:cs="新宋体" w:hint="eastAsia"/>
          <w:b/>
          <w:bCs/>
          <w:color w:val="000000"/>
          <w:szCs w:val="22"/>
          <w:lang w:val="zh-CN"/>
        </w:rPr>
        <w:t>使用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clip()</w:t>
      </w:r>
      <w:r w:rsidRPr="00836F2D">
        <w:rPr>
          <w:rFonts w:ascii="新宋体" w:eastAsia="新宋体" w:hAnsi="Segoe UI" w:cs="新宋体" w:hint="eastAsia"/>
          <w:b/>
          <w:bCs/>
          <w:color w:val="000000"/>
          <w:szCs w:val="22"/>
        </w:rPr>
        <w:t>：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&lt;/p&gt;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&lt;canvas id="myCanvas2" width="300" height=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"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1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5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0" style="b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or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: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1px so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id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#d3d3d3;"&gt;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/canv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&lt;s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ript&gt;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va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c =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do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cument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.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get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lemen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ById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("m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y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Canv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as2");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tx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c.g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etContext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 Clip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a rectangu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lar are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a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ctx.rect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(50, 20,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200,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120);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ctx.stroke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ctx.clip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// Draw red rectangle after 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clip()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"green";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.f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illRec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0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,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,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1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5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0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,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100);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&lt;/s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cr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i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p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     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案例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2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      &lt;canvas id="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" style="border:1px solid;" width="300" height="300"&gt;&lt;/canvas&gt;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&lt;script type="text/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javascript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"&gt;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function draw()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var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ctx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=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document.getElementById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('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myCanvas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').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getContext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("2d");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//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绘制背景。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ctx.fillStyle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= "black";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ctx.fillRect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(0, 0, 300, 300);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ctx.fill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// </w:t>
      </w:r>
      <w:r>
        <w:rPr>
          <w:rFonts w:ascii="新宋体" w:eastAsia="新宋体" w:hAnsi="Segoe UI" w:cs="新宋体" w:hint="eastAsia"/>
          <w:b/>
          <w:bCs/>
          <w:color w:val="800000"/>
          <w:szCs w:val="22"/>
          <w:lang w:val="zh-CN"/>
        </w:rPr>
        <w:t>绘制圆形。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ctx.beginPath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8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   ctx.arc(150, 150, 130, 0,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* 2, true);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    /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/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</w:t>
      </w:r>
      <w:r>
        <w:rPr>
          <w:rFonts w:ascii="新宋体" w:eastAsia="新宋体" w:hAnsi="Segoe UI" w:cs="新宋体" w:hint="eastAsia"/>
          <w:b/>
          <w:bCs/>
          <w:color w:val="FF0000"/>
          <w:szCs w:val="22"/>
          <w:lang w:val="zh-CN"/>
        </w:rPr>
        <w:t>裁</w:t>
      </w:r>
      <w:r>
        <w:rPr>
          <w:rFonts w:ascii="新宋体" w:eastAsia="新宋体" w:hAnsi="Segoe UI" w:cs="新宋体" w:hint="eastAsia"/>
          <w:b/>
          <w:bCs/>
          <w:color w:val="0000FF"/>
          <w:szCs w:val="22"/>
          <w:lang w:val="zh-CN"/>
        </w:rPr>
        <w:t>切路径。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FF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ctx.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cl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ip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ct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x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t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ransl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ate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(20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0</w:t>
      </w:r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, 20);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FF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    </w:t>
      </w:r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for (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v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a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r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800000"/>
          <w:szCs w:val="22"/>
        </w:rPr>
        <w:t xml:space="preserve"> = 1;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</w:t>
      </w:r>
      <w:proofErr w:type="spellStart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FF0000"/>
          <w:szCs w:val="22"/>
        </w:rPr>
        <w:t xml:space="preserve"> &lt;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90; </w:t>
      </w:r>
      <w:proofErr w:type="spellStart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i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++) {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tx.save</w:t>
      </w:r>
      <w:proofErr w:type="spellEnd"/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(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A31515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>.tr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ansform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(0.95, 0, 0, 0.95, 30, 3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0);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ctx.rot</w:t>
      </w: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ate</w:t>
      </w:r>
      <w:proofErr w:type="spellEnd"/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>(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/ 1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2);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ctx.beginPath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A31515"/>
          <w:szCs w:val="22"/>
        </w:rPr>
        <w:t xml:space="preserve"> 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ctx.fillStyle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"red";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ctx.globalAlpha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"0.4";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   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ctx.arc(0, 0, 50, 0,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Math.PI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* 2, true);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ctx.closePath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8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</w:t>
      </w:r>
      <w:r w:rsidRPr="00836F2D">
        <w:rPr>
          <w:rFonts w:ascii="新宋体" w:eastAsia="新宋体" w:hAnsi="Segoe UI" w:cs="新宋体"/>
          <w:b/>
          <w:bCs/>
          <w:color w:val="0000FF"/>
          <w:szCs w:val="22"/>
        </w:rPr>
        <w:t xml:space="preserve">   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ctx.f</w:t>
      </w: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ill</w:t>
      </w:r>
      <w:proofErr w:type="spellEnd"/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>();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8000"/>
          <w:szCs w:val="22"/>
        </w:rPr>
        <w:t xml:space="preserve"> </w:t>
      </w: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}</w:t>
      </w:r>
    </w:p>
    <w:p w:rsidR="00836F2D" w:rsidRP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</w:t>
      </w:r>
      <w:proofErr w:type="spellStart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>window.onload</w:t>
      </w:r>
      <w:proofErr w:type="spellEnd"/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= function () {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 w:rsidRPr="00836F2D">
        <w:rPr>
          <w:rFonts w:ascii="新宋体" w:eastAsia="新宋体" w:hAnsi="Segoe UI" w:cs="新宋体"/>
          <w:b/>
          <w:bCs/>
          <w:color w:val="000000"/>
          <w:szCs w:val="22"/>
        </w:rPr>
        <w:t xml:space="preserve">     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draw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>();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</w:t>
      </w:r>
      <w:r>
        <w:rPr>
          <w:rFonts w:ascii="新宋体" w:eastAsia="新宋体" w:hAnsi="Segoe UI" w:cs="新宋体"/>
          <w:b/>
          <w:bCs/>
          <w:color w:val="0000FF"/>
          <w:szCs w:val="22"/>
          <w:lang w:val="zh-CN"/>
        </w:rPr>
        <w:t xml:space="preserve">   </w:t>
      </w: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}</w:t>
      </w:r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>&lt;/script&gt;</w:t>
      </w:r>
    </w:p>
    <w:p w:rsidR="00647931" w:rsidRDefault="00647931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</w:p>
    <w:p w:rsidR="00647931" w:rsidRDefault="00647931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bookmarkStart w:id="0" w:name="_GoBack"/>
      <w:r>
        <w:rPr>
          <w:rFonts w:ascii="新宋体" w:eastAsia="新宋体" w:hAnsi="Segoe UI" w:cs="新宋体"/>
          <w:b/>
          <w:bCs/>
          <w:noProof/>
          <w:color w:val="000000"/>
          <w:szCs w:val="22"/>
        </w:rPr>
        <w:drawing>
          <wp:inline distT="0" distB="0" distL="0" distR="0">
            <wp:extent cx="20116800" cy="2235276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HTML5画布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0" cy="2235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36F2D" w:rsidRDefault="00836F2D" w:rsidP="00836F2D">
      <w:pPr>
        <w:widowControl w:val="0"/>
        <w:autoSpaceDE w:val="0"/>
        <w:autoSpaceDN w:val="0"/>
        <w:adjustRightInd w:val="0"/>
        <w:spacing w:after="0"/>
        <w:rPr>
          <w:rFonts w:ascii="新宋体" w:eastAsia="新宋体" w:hAnsi="Segoe UI" w:cs="新宋体"/>
          <w:b/>
          <w:bCs/>
          <w:color w:val="000000"/>
          <w:szCs w:val="22"/>
          <w:lang w:val="zh-CN"/>
        </w:rPr>
      </w:pPr>
      <w:r>
        <w:rPr>
          <w:rFonts w:ascii="新宋体" w:eastAsia="新宋体" w:hAnsi="Segoe UI" w:cs="新宋体"/>
          <w:b/>
          <w:bCs/>
          <w:color w:val="000000"/>
          <w:szCs w:val="22"/>
          <w:lang w:val="zh-CN"/>
        </w:rPr>
        <w:t xml:space="preserve">             </w:t>
      </w:r>
    </w:p>
    <w:sectPr w:rsidR="00836F2D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7276B8"/>
    <w:rsid w:val="00046978"/>
    <w:rsid w:val="003B78B2"/>
    <w:rsid w:val="00571567"/>
    <w:rsid w:val="00647931"/>
    <w:rsid w:val="007276B8"/>
    <w:rsid w:val="007F72CE"/>
    <w:rsid w:val="00836F2D"/>
    <w:rsid w:val="00952567"/>
    <w:rsid w:val="00C15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DF6A1A-CFA8-4D68-9738-AF675165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  <w:style w:type="character" w:styleId="a9">
    <w:name w:val="Hyperlink"/>
    <w:basedOn w:val="a0"/>
    <w:uiPriority w:val="99"/>
    <w:semiHidden/>
    <w:unhideWhenUsed/>
    <w:rsid w:val="007276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2506C4B-BD53-4EE1-B161-515BF887E9F1}"/>
      </w:docPartPr>
      <w:docPartBody>
        <w:p w:rsidR="00356D48" w:rsidRDefault="003D08B1">
          <w:r w:rsidRPr="00B94D26">
            <w:rPr>
              <w:rStyle w:val="a3"/>
              <w:rFonts w:hint="eastAsia"/>
            </w:rPr>
            <w:t>[</w:t>
          </w:r>
          <w:r w:rsidRPr="00B94D26">
            <w:rPr>
              <w:rStyle w:val="a3"/>
              <w:rFonts w:hint="eastAsia"/>
            </w:rPr>
            <w:t>在此处输入文章标题</w:t>
          </w:r>
          <w:r w:rsidRPr="00B94D26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06"/>
    <w:rsid w:val="001B5A06"/>
    <w:rsid w:val="00356D48"/>
    <w:rsid w:val="003D08B1"/>
    <w:rsid w:val="005B4C69"/>
    <w:rsid w:val="006E1237"/>
    <w:rsid w:val="00B872BB"/>
    <w:rsid w:val="00C2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08B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06. Web大前端时代之：HTML5+CSS3入门系列~HTML5 画布</PostTitle>
  <PostDate>2016-01-21T09:56:02Z</PostDate>
  <PostID>5149156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0</TotalTime>
  <Pages>1</Pages>
  <Words>3583</Words>
  <Characters>20424</Characters>
  <Application>Microsoft Office Word</Application>
  <DocSecurity>0</DocSecurity>
  <Lines>170</Lines>
  <Paragraphs>47</Paragraphs>
  <ScaleCrop>false</ScaleCrop>
  <Company/>
  <LinksUpToDate>false</LinksUpToDate>
  <CharactersWithSpaces>23960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2</cp:revision>
  <dcterms:created xsi:type="dcterms:W3CDTF">2016-01-25T13:56:00Z</dcterms:created>
  <dcterms:modified xsi:type="dcterms:W3CDTF">2016-01-25T13:56:00Z</dcterms:modified>
</cp:coreProperties>
</file>