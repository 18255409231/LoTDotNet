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512093"/>
        <w:lock w:val="sdtContentLocked"/>
        <w:group/>
      </w:sdtPr>
      <w:sdtEndPr>
        <w:rPr>
          <w:rFonts w:asciiTheme="minorHAnsi" w:hAnsiTheme="minorHAnsi"/>
          <w:color w:val="auto"/>
          <w:sz w:val="2"/>
          <w:szCs w:val="2"/>
        </w:rPr>
      </w:sdtEndPr>
      <w:sdtContent>
        <w:p w:rsidR="00830BC5" w:rsidRDefault="000E655B" w:rsidP="000E655B">
          <w:pPr>
            <w:pStyle w:val="PublishStatus"/>
          </w:pPr>
          <w:r>
            <w:t>此文章已于</w:t>
          </w:r>
          <w:r>
            <w:t xml:space="preserve"> 14:10:31 2016/1/12 </w:t>
          </w:r>
          <w:r>
            <w:t>重新发布到</w:t>
          </w:r>
          <w:r>
            <w:t xml:space="preserve"> Net | Linux | </w:t>
          </w:r>
          <w:r>
            <w:t>安全</w:t>
          </w:r>
        </w:p>
        <w:sdt>
          <w:sdtPr>
            <w:rPr>
              <w:rFonts w:ascii="Verdana" w:eastAsia="宋体" w:hAnsi="Verdana" w:cs="宋体" w:hint="eastAsia"/>
              <w:color w:val="333333"/>
              <w:kern w:val="36"/>
              <w:sz w:val="42"/>
              <w:szCs w:val="42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EC6468" w:rsidRDefault="00362E4F">
              <w:pPr>
                <w:pStyle w:val="Publishwithline"/>
              </w:pPr>
              <w:r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02</w:t>
              </w:r>
              <w:r w:rsidRPr="00830BC5"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.Web</w:t>
              </w:r>
              <w:r w:rsidRPr="00830BC5"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大前端时代之：</w:t>
              </w:r>
              <w:r w:rsidRPr="00830BC5"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HTML5+CSS3</w:t>
              </w:r>
              <w:r w:rsidRPr="00830BC5"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入门系列</w:t>
              </w:r>
              <w:r w:rsidRPr="00830BC5"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~</w:t>
              </w:r>
              <w:r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H5</w:t>
              </w:r>
              <w:r>
                <w:rPr>
                  <w:rFonts w:ascii="Verdana" w:eastAsia="宋体" w:hAnsi="Verdana" w:cs="宋体" w:hint="eastAsia"/>
                  <w:color w:val="333333"/>
                  <w:kern w:val="36"/>
                  <w:sz w:val="42"/>
                  <w:szCs w:val="42"/>
                </w:rPr>
                <w:t>结构元素</w:t>
              </w:r>
            </w:p>
          </w:sdtContent>
        </w:sdt>
        <w:p w:rsidR="00EC6468" w:rsidRDefault="00EC6468">
          <w:pPr>
            <w:pStyle w:val="underline"/>
          </w:pPr>
        </w:p>
        <w:p w:rsidR="00EC6468" w:rsidRDefault="000E655B">
          <w:pPr>
            <w:pStyle w:val="PadderBetweenControlandBody"/>
          </w:pPr>
        </w:p>
      </w:sdtContent>
    </w:sdt>
    <w:p w:rsidR="006D1709" w:rsidRDefault="006D170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12B21"/>
          <w:sz w:val="24"/>
          <w:szCs w:val="24"/>
          <w:lang w:val="zh-CN"/>
        </w:rPr>
      </w:pPr>
      <w:r>
        <w:rPr>
          <w:rFonts w:ascii="Segoe UI" w:eastAsia="System" w:hAnsi="Segoe UI" w:cs="Segoe UI"/>
          <w:color w:val="112B21"/>
          <w:sz w:val="24"/>
          <w:szCs w:val="24"/>
          <w:lang w:val="zh-CN"/>
        </w:rPr>
        <w:t>1.</w:t>
      </w:r>
      <w:r>
        <w:rPr>
          <w:rFonts w:ascii="System" w:eastAsia="System" w:hAnsi="Segoe UI" w:cs="System" w:hint="eastAsia"/>
          <w:color w:val="112B21"/>
          <w:sz w:val="24"/>
          <w:szCs w:val="24"/>
          <w:lang w:val="zh-CN"/>
        </w:rPr>
        <w:t>结构元素</w:t>
      </w:r>
    </w:p>
    <w:p w:rsidR="006D1709" w:rsidRPr="006D1709" w:rsidRDefault="006D1709" w:rsidP="006D1709">
      <w:pPr>
        <w:widowControl w:val="0"/>
        <w:autoSpaceDE w:val="0"/>
        <w:autoSpaceDN w:val="0"/>
        <w:adjustRightInd w:val="0"/>
        <w:spacing w:after="0"/>
        <w:rPr>
          <w:rFonts w:ascii="Segoe UI" w:eastAsia="System" w:hAnsi="Segoe UI" w:cs="Segoe UI"/>
          <w:b/>
          <w:bCs/>
          <w:color w:val="141414"/>
          <w:szCs w:val="22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 w:rsidRPr="006D1709">
        <w:rPr>
          <w:rFonts w:ascii="System" w:eastAsia="System" w:hAnsi="Segoe UI" w:cs="System" w:hint="eastAsia"/>
          <w:b/>
          <w:color w:val="141414"/>
          <w:szCs w:val="22"/>
          <w:lang w:val="zh-CN"/>
        </w:rPr>
        <w:t>可以理解为</w:t>
      </w:r>
      <w:proofErr w:type="gramStart"/>
      <w:r w:rsidRPr="006D1709">
        <w:rPr>
          <w:rFonts w:ascii="System" w:eastAsia="System" w:hAnsi="Segoe UI" w:cs="System" w:hint="eastAsia"/>
          <w:b/>
          <w:color w:val="FF0000"/>
          <w:szCs w:val="22"/>
          <w:lang w:val="zh-CN"/>
        </w:rPr>
        <w:t>语义话</w:t>
      </w:r>
      <w:proofErr w:type="gramEnd"/>
      <w:r w:rsidRPr="006D1709">
        <w:rPr>
          <w:rFonts w:ascii="System" w:eastAsia="System" w:hAnsi="Segoe UI" w:cs="System" w:hint="eastAsia"/>
          <w:b/>
          <w:color w:val="FF0000"/>
          <w:szCs w:val="22"/>
          <w:lang w:val="zh-CN"/>
        </w:rPr>
        <w:t>标记</w:t>
      </w:r>
      <w:r w:rsidRPr="006D1709">
        <w:rPr>
          <w:rFonts w:ascii="System" w:eastAsia="System" w:hAnsi="Segoe UI" w:cs="System" w:hint="eastAsia"/>
          <w:b/>
          <w:color w:val="141414"/>
          <w:szCs w:val="22"/>
          <w:lang w:val="zh-CN"/>
        </w:rPr>
        <w:t>，比如：以前这么写</w:t>
      </w:r>
      <w:r w:rsidRPr="006D1709">
        <w:rPr>
          <w:rFonts w:ascii="Segoe UI" w:eastAsia="System" w:hAnsi="Segoe UI" w:cs="Segoe UI"/>
          <w:b/>
          <w:bCs/>
          <w:color w:val="141414"/>
          <w:szCs w:val="22"/>
          <w:lang w:val="zh-CN"/>
        </w:rPr>
        <w:t xml:space="preserve">&lt;div id="nav"&gt;&lt;/div&gt; </w:t>
      </w:r>
      <w:r w:rsidRPr="006D1709">
        <w:rPr>
          <w:rFonts w:ascii="System" w:eastAsia="System" w:hAnsi="Segoe UI" w:cs="System" w:hint="eastAsia"/>
          <w:b/>
          <w:color w:val="141414"/>
          <w:szCs w:val="22"/>
          <w:lang w:val="zh-CN"/>
        </w:rPr>
        <w:t>现在偷懒写：</w:t>
      </w:r>
      <w:r w:rsidRPr="006D1709">
        <w:rPr>
          <w:rFonts w:ascii="Segoe UI" w:eastAsia="System" w:hAnsi="Segoe UI" w:cs="Segoe UI"/>
          <w:b/>
          <w:bCs/>
          <w:color w:val="141414"/>
          <w:szCs w:val="22"/>
          <w:lang w:val="zh-CN"/>
        </w:rPr>
        <w:t>&lt;nav&gt;&lt;/nav&gt;</w:t>
      </w:r>
    </w:p>
    <w:p w:rsidR="006D1709" w:rsidRPr="00DC5458" w:rsidRDefault="006D170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cs="System" w:hint="eastAsia"/>
          <w:b/>
          <w:bCs/>
          <w:sz w:val="24"/>
          <w:szCs w:val="24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>1.</w:t>
      </w:r>
      <w:r w:rsidRPr="006D1709">
        <w:rPr>
          <w:rFonts w:ascii="Segoe UI" w:eastAsia="System" w:hAnsi="Segoe UI" w:cs="Segoe UI"/>
          <w:b/>
          <w:color w:val="FF0000"/>
          <w:szCs w:val="22"/>
          <w:lang w:val="zh-CN"/>
        </w:rPr>
        <w:t>header</w:t>
      </w:r>
      <w:r w:rsidRPr="006D1709"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 w:rsidRPr="006D1709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头部区域</w:t>
      </w:r>
      <w:r w:rsidR="00DC5458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，包含</w:t>
      </w:r>
      <w:r w:rsidR="00DC5458">
        <w:rPr>
          <w:rFonts w:ascii="System" w:eastAsia="System" w:cs="System" w:hint="eastAsia"/>
          <w:b/>
          <w:bCs/>
          <w:color w:val="141414"/>
          <w:sz w:val="18"/>
          <w:szCs w:val="18"/>
          <w:lang w:val="zh-CN"/>
        </w:rPr>
        <w:t>对主页的介绍</w:t>
      </w: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ind w:leftChars="300" w:left="66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08DBD85D" wp14:editId="53D10216">
            <wp:extent cx="798195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58" w:rsidRPr="00DC5458" w:rsidRDefault="00DC5458" w:rsidP="00DC5458">
      <w:pPr>
        <w:widowControl w:val="0"/>
        <w:autoSpaceDE w:val="0"/>
        <w:autoSpaceDN w:val="0"/>
        <w:adjustRightInd w:val="0"/>
        <w:spacing w:after="0"/>
        <w:ind w:leftChars="200" w:left="440"/>
        <w:rPr>
          <w:rFonts w:ascii="System" w:eastAsia="System" w:hAnsi="Segoe UI" w:cs="System" w:hint="eastAsia"/>
          <w:b/>
          <w:bCs/>
          <w:sz w:val="32"/>
          <w:szCs w:val="24"/>
          <w:lang w:val="zh-CN"/>
        </w:rPr>
      </w:pPr>
      <w:r w:rsidRPr="00DC5458">
        <w:rPr>
          <w:rFonts w:ascii="Segoe UI" w:hAnsi="Segoe UI" w:cs="Segoe UI"/>
          <w:b/>
          <w:bCs/>
          <w:color w:val="FF00FF"/>
          <w:sz w:val="21"/>
          <w:szCs w:val="18"/>
          <w:lang w:val="zh-CN"/>
        </w:rPr>
        <w:t xml:space="preserve">&lt;header&gt; </w:t>
      </w:r>
      <w:r w:rsidRPr="00DC5458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标签定义文档的页眉（介绍信息）</w:t>
      </w:r>
    </w:p>
    <w:p w:rsidR="00DC5458" w:rsidRDefault="00DC5458" w:rsidP="006D1709">
      <w:pPr>
        <w:widowControl w:val="0"/>
        <w:autoSpaceDE w:val="0"/>
        <w:autoSpaceDN w:val="0"/>
        <w:adjustRightInd w:val="0"/>
        <w:spacing w:after="0"/>
        <w:ind w:leftChars="300" w:left="660"/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6074298" wp14:editId="5D33A94C">
            <wp:extent cx="9820275" cy="3495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ind w:leftChars="300" w:left="660"/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</w:pPr>
    </w:p>
    <w:p w:rsidR="006D1709" w:rsidRPr="006D1709" w:rsidRDefault="006D170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>2.</w:t>
      </w:r>
      <w:r w:rsidRPr="006D1709">
        <w:rPr>
          <w:rFonts w:ascii="Segoe UI" w:eastAsia="System" w:hAnsi="Segoe UI" w:cs="Segoe UI"/>
          <w:b/>
          <w:color w:val="FF0000"/>
          <w:szCs w:val="22"/>
          <w:lang w:val="zh-CN"/>
        </w:rPr>
        <w:t>nav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 w:rsidRPr="006D1709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导航系列</w:t>
      </w:r>
      <w:r w:rsidR="00DC5458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 xml:space="preserve"> </w:t>
      </w:r>
      <w:r w:rsidR="00DC5458" w:rsidRPr="00DC5458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&lt;nav&gt; </w:t>
      </w:r>
      <w:r w:rsidR="00DC5458" w:rsidRPr="00DC5458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标签定义导航链接的部分。</w:t>
      </w: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ind w:leftChars="300" w:left="66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3B48BEDB" wp14:editId="7420DBDB">
            <wp:extent cx="11344275" cy="3028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44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9" w:rsidRPr="00DC5458" w:rsidRDefault="006D1709" w:rsidP="00DC5458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 w:hint="eastAsia"/>
          <w:b/>
          <w:bCs/>
          <w:sz w:val="24"/>
          <w:szCs w:val="24"/>
          <w:lang w:val="zh-CN"/>
        </w:rPr>
      </w:pPr>
    </w:p>
    <w:p w:rsidR="006D1709" w:rsidRDefault="00DC5458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>3.</w:t>
      </w:r>
      <w:r w:rsidRPr="006D1709">
        <w:rPr>
          <w:rFonts w:ascii="Segoe UI" w:eastAsia="System" w:hAnsi="Segoe UI" w:cs="Segoe UI"/>
          <w:b/>
          <w:color w:val="FF0000"/>
          <w:szCs w:val="22"/>
          <w:lang w:val="zh-CN"/>
        </w:rPr>
        <w:t>section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 w:rsidRPr="006D1709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一块区域</w:t>
      </w:r>
      <w:r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 xml:space="preserve"> </w:t>
      </w:r>
    </w:p>
    <w:p w:rsidR="00DC5458" w:rsidRDefault="00DC5458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</w:pPr>
    </w:p>
    <w:p w:rsidR="00DC5458" w:rsidRDefault="00DC5458" w:rsidP="00DC5458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4E3287BC" wp14:editId="108C197D">
            <wp:extent cx="4819650" cy="1381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20" w:rsidRDefault="00DA2420" w:rsidP="00DC5458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</w:pPr>
      <w:r w:rsidRPr="00DC5458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&lt;section&gt; </w:t>
      </w:r>
      <w:r w:rsidRPr="00DC5458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标签定义文档中的节（</w:t>
      </w:r>
      <w:r w:rsidRPr="00DC5458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>section</w:t>
      </w:r>
      <w:r w:rsidRPr="00DC5458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、区段）。比如章节、页眉、页脚或文档中的其他部分</w:t>
      </w:r>
    </w:p>
    <w:p w:rsidR="00DA2420" w:rsidRDefault="00DA2420" w:rsidP="00DC5458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</w:pPr>
    </w:p>
    <w:p w:rsidR="00DA2420" w:rsidRDefault="00DA2420" w:rsidP="00DC5458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7C4B8106" wp14:editId="013CCA0D">
            <wp:extent cx="11210925" cy="4752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58" w:rsidRPr="006D1709" w:rsidRDefault="00DC5458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</w:pPr>
    </w:p>
    <w:p w:rsidR="006D1709" w:rsidRDefault="006D1709" w:rsidP="00362E4F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>4.</w:t>
      </w:r>
      <w:r w:rsidRPr="006D1709">
        <w:rPr>
          <w:rFonts w:ascii="Segoe UI" w:eastAsia="System" w:hAnsi="Segoe UI" w:cs="Segoe UI"/>
          <w:b/>
          <w:color w:val="FF0000"/>
          <w:szCs w:val="22"/>
          <w:lang w:val="zh-CN"/>
        </w:rPr>
        <w:t>article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</w:t>
      </w:r>
      <w:r w:rsidRPr="006D1709"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</w:t>
      </w:r>
      <w:r w:rsidRPr="006D1709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文章内容</w:t>
      </w:r>
      <w:r w:rsidRPr="006D1709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或者主体内容</w:t>
      </w:r>
      <w:r w:rsidR="00362E4F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 xml:space="preserve"> </w:t>
      </w:r>
      <w:r w:rsidR="00362E4F"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内容可以是来自一个外部的新闻提供者的一篇新的文章，或者来自</w:t>
      </w:r>
      <w:r w:rsidR="00362E4F"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 blog </w:t>
      </w:r>
      <w:r w:rsidR="00362E4F"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的文本，或者是来自论坛的文本。</w:t>
      </w:r>
      <w:proofErr w:type="gramStart"/>
      <w:r w:rsidR="00362E4F"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亦或</w:t>
      </w:r>
      <w:proofErr w:type="gramEnd"/>
      <w:r w:rsidR="00362E4F"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是来自其他外部源内容。</w:t>
      </w:r>
    </w:p>
    <w:p w:rsidR="00362E4F" w:rsidRPr="00362E4F" w:rsidRDefault="00362E4F" w:rsidP="00362E4F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</w:pP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ind w:leftChars="300" w:left="66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1772D4BE" wp14:editId="1AD9C1DC">
            <wp:extent cx="11668125" cy="6048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4F" w:rsidRDefault="00362E4F" w:rsidP="00362E4F">
      <w:pPr>
        <w:widowControl w:val="0"/>
        <w:autoSpaceDE w:val="0"/>
        <w:autoSpaceDN w:val="0"/>
        <w:adjustRightInd w:val="0"/>
        <w:spacing w:after="0"/>
        <w:rPr>
          <w:rFonts w:ascii="Segoe UI" w:eastAsia="宋体" w:hAnsi="Segoe UI" w:cs="Segoe UI"/>
          <w:b/>
          <w:bCs/>
          <w:color w:val="FF00FF"/>
          <w:sz w:val="18"/>
          <w:szCs w:val="18"/>
          <w:lang w:val="zh-CN"/>
        </w:rPr>
      </w:pPr>
    </w:p>
    <w:p w:rsidR="006D1709" w:rsidRDefault="00362E4F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>5.</w:t>
      </w:r>
      <w:r w:rsidRPr="006D1709">
        <w:rPr>
          <w:rFonts w:ascii="Segoe UI" w:eastAsia="System" w:hAnsi="Segoe UI" w:cs="Segoe UI"/>
          <w:b/>
          <w:color w:val="FF0000"/>
          <w:szCs w:val="22"/>
          <w:lang w:val="zh-CN"/>
        </w:rPr>
        <w:t>aside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</w:t>
      </w:r>
      <w:r w:rsidRPr="006D1709"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</w:t>
      </w:r>
      <w:r w:rsidRPr="006D1709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相关内容</w:t>
      </w:r>
      <w:r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 xml:space="preserve"> </w:t>
      </w: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&lt;aside&gt;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标签定义</w:t>
      </w: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 article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以外的内容。</w:t>
      </w: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aside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的内容应该与</w:t>
      </w: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 article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的内容相关</w:t>
      </w:r>
    </w:p>
    <w:p w:rsidR="00362E4F" w:rsidRDefault="00362E4F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</w:pP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1B889CAB" wp14:editId="4B91242E">
            <wp:extent cx="13515975" cy="6162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9" w:rsidRPr="006D1709" w:rsidRDefault="006D1709" w:rsidP="006D1709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</w:pPr>
    </w:p>
    <w:p w:rsidR="00830BC5" w:rsidRDefault="006D1709" w:rsidP="0074204E">
      <w:pPr>
        <w:widowControl w:val="0"/>
        <w:autoSpaceDE w:val="0"/>
        <w:autoSpaceDN w:val="0"/>
        <w:adjustRightInd w:val="0"/>
        <w:spacing w:after="0"/>
        <w:ind w:firstLine="540"/>
        <w:rPr>
          <w:rFonts w:ascii="System" w:eastAsia="System" w:hAnsi="Segoe UI" w:cs="System"/>
          <w:b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>6.</w:t>
      </w:r>
      <w:r w:rsidRPr="006D1709">
        <w:rPr>
          <w:rFonts w:ascii="Segoe UI" w:eastAsia="System" w:hAnsi="Segoe UI" w:cs="Segoe UI"/>
          <w:b/>
          <w:color w:val="FF0000"/>
          <w:szCs w:val="22"/>
          <w:lang w:val="zh-CN"/>
        </w:rPr>
        <w:t>footer</w:t>
      </w:r>
      <w:r>
        <w:rPr>
          <w:rFonts w:ascii="System" w:eastAsia="System" w:hAnsi="Segoe UI" w:cs="System"/>
          <w:b/>
          <w:bCs/>
          <w:sz w:val="24"/>
          <w:szCs w:val="24"/>
          <w:lang w:val="zh-CN"/>
        </w:rPr>
        <w:t xml:space="preserve">      </w:t>
      </w:r>
      <w:r w:rsidR="00DA2420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脚</w:t>
      </w:r>
      <w:r w:rsidR="0074204E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部</w:t>
      </w:r>
      <w:r w:rsidRPr="00DA2420">
        <w:rPr>
          <w:rFonts w:ascii="System" w:eastAsia="System" w:hAnsi="Segoe UI" w:cs="System" w:hint="eastAsia"/>
          <w:b/>
          <w:color w:val="141414"/>
          <w:sz w:val="18"/>
          <w:szCs w:val="18"/>
          <w:lang w:val="zh-CN"/>
        </w:rPr>
        <w:t>区域</w:t>
      </w:r>
    </w:p>
    <w:p w:rsidR="0074204E" w:rsidRPr="00362E4F" w:rsidRDefault="0074204E" w:rsidP="0074204E">
      <w:pPr>
        <w:widowControl w:val="0"/>
        <w:autoSpaceDE w:val="0"/>
        <w:autoSpaceDN w:val="0"/>
        <w:adjustRightInd w:val="0"/>
        <w:spacing w:after="0"/>
        <w:ind w:leftChars="400" w:left="880"/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</w:pP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&lt;footer&gt;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标签定义文档或节的页脚。</w:t>
      </w: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&lt;footer&gt;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元素应当含有其包含元素的信息。页脚通常包含文档的作者、版权信息、使用条款链接、联系信息等等。您可以在一个文档中使用多个</w:t>
      </w:r>
      <w:r w:rsidRPr="00362E4F">
        <w:rPr>
          <w:rFonts w:ascii="System" w:eastAsia="System" w:hAnsi="Segoe UI" w:cs="System"/>
          <w:b/>
          <w:bCs/>
          <w:color w:val="FF00FF"/>
          <w:sz w:val="21"/>
          <w:szCs w:val="18"/>
          <w:lang w:val="zh-CN"/>
        </w:rPr>
        <w:t xml:space="preserve"> &lt;footer&gt; </w:t>
      </w:r>
      <w:r w:rsidRPr="00362E4F">
        <w:rPr>
          <w:rFonts w:ascii="System" w:eastAsia="System" w:hAnsi="Segoe UI" w:cs="System" w:hint="eastAsia"/>
          <w:b/>
          <w:bCs/>
          <w:color w:val="FF00FF"/>
          <w:sz w:val="21"/>
          <w:szCs w:val="18"/>
          <w:lang w:val="zh-CN"/>
        </w:rPr>
        <w:t>元素。</w:t>
      </w:r>
    </w:p>
    <w:p w:rsidR="006D1709" w:rsidRDefault="00DA2420" w:rsidP="00DA2420">
      <w:pPr>
        <w:widowControl w:val="0"/>
        <w:autoSpaceDE w:val="0"/>
        <w:autoSpaceDN w:val="0"/>
        <w:adjustRightInd w:val="0"/>
        <w:spacing w:after="0"/>
        <w:ind w:leftChars="300" w:left="66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10D78996" wp14:editId="51E148A3">
            <wp:extent cx="14611350" cy="2790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</w:p>
    <w:p w:rsidR="006D1709" w:rsidRDefault="006D170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</w:p>
    <w:p w:rsidR="00B638D3" w:rsidRDefault="00B638D3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 w:rsidRPr="007437D5">
        <w:rPr>
          <w:rFonts w:ascii="System" w:eastAsia="System" w:hAnsi="Segoe UI" w:cs="System" w:hint="eastAsia"/>
          <w:color w:val="141414"/>
          <w:sz w:val="28"/>
          <w:szCs w:val="18"/>
          <w:lang w:val="zh-CN"/>
        </w:rPr>
        <w:t>简单框架搭建：</w:t>
      </w:r>
    </w:p>
    <w:p w:rsidR="00B638D3" w:rsidRDefault="007437D5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0D827F56" wp14:editId="7A3D1F16">
            <wp:extent cx="7000875" cy="6858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3" w:rsidRPr="000E655B" w:rsidRDefault="000E655B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color w:val="141414"/>
          <w:sz w:val="28"/>
          <w:szCs w:val="18"/>
          <w:lang w:val="zh-CN"/>
        </w:rPr>
      </w:pPr>
      <w:r w:rsidRPr="000E655B">
        <w:rPr>
          <w:rFonts w:ascii="System" w:eastAsia="System" w:hAnsi="Segoe UI" w:cs="System" w:hint="eastAsia"/>
          <w:b/>
          <w:color w:val="141414"/>
          <w:sz w:val="28"/>
          <w:szCs w:val="18"/>
          <w:lang w:val="zh-CN"/>
        </w:rPr>
        <w:t>草图：</w:t>
      </w:r>
    </w:p>
    <w:p w:rsidR="000E655B" w:rsidRDefault="000E655B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 w:hint="eastAsia"/>
          <w:noProof/>
          <w:color w:val="141414"/>
          <w:sz w:val="18"/>
          <w:szCs w:val="18"/>
        </w:rPr>
        <w:drawing>
          <wp:inline distT="0" distB="0" distL="0" distR="0">
            <wp:extent cx="6858000" cy="4562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89" w:rsidRPr="00280B89" w:rsidRDefault="00B638D3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color w:val="141414"/>
          <w:sz w:val="32"/>
          <w:szCs w:val="18"/>
          <w:lang w:val="zh-CN"/>
        </w:rPr>
      </w:pPr>
      <w:r w:rsidRPr="00280B89">
        <w:rPr>
          <w:rFonts w:ascii="System" w:eastAsia="System" w:hAnsi="Segoe UI" w:cs="System" w:hint="eastAsia"/>
          <w:b/>
          <w:color w:val="141414"/>
          <w:sz w:val="32"/>
          <w:szCs w:val="18"/>
          <w:lang w:val="zh-CN"/>
        </w:rPr>
        <w:t>补充说明：</w:t>
      </w:r>
    </w:p>
    <w:p w:rsidR="00280B89" w:rsidRDefault="00280B8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</w:p>
    <w:p w:rsidR="00B638D3" w:rsidRPr="00280B89" w:rsidRDefault="00B638D3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 w:hint="eastAsia"/>
          <w:b/>
          <w:color w:val="141414"/>
          <w:szCs w:val="18"/>
        </w:rPr>
      </w:pPr>
      <w:r w:rsidRPr="00280B89">
        <w:rPr>
          <w:rFonts w:ascii="System" w:eastAsia="System" w:hAnsi="Segoe UI" w:cs="System" w:hint="eastAsia"/>
          <w:b/>
          <w:color w:val="141414"/>
          <w:szCs w:val="18"/>
        </w:rPr>
        <w:t>header</w:t>
      </w:r>
      <w:r w:rsidRPr="00B638D3">
        <w:rPr>
          <w:rFonts w:ascii="System" w:eastAsia="System" w:hAnsi="Segoe UI" w:cs="System" w:hint="eastAsia"/>
          <w:b/>
          <w:color w:val="141414"/>
          <w:szCs w:val="18"/>
          <w:lang w:val="zh-CN"/>
        </w:rPr>
        <w:t>里面的</w:t>
      </w:r>
      <w:r w:rsidRPr="00280B89">
        <w:rPr>
          <w:rFonts w:ascii="System" w:eastAsia="System" w:hAnsi="Segoe UI" w:cs="System" w:hint="eastAsia"/>
          <w:b/>
          <w:color w:val="141414"/>
          <w:szCs w:val="18"/>
        </w:rPr>
        <w:t>h4，</w:t>
      </w:r>
      <w:r w:rsidRPr="00B638D3">
        <w:rPr>
          <w:rFonts w:ascii="System" w:eastAsia="System" w:hAnsi="Segoe UI" w:cs="System" w:hint="eastAsia"/>
          <w:b/>
          <w:color w:val="141414"/>
          <w:szCs w:val="18"/>
          <w:lang w:val="zh-CN"/>
        </w:rPr>
        <w:t>提示信息</w:t>
      </w:r>
    </w:p>
    <w:p w:rsidR="00B638D3" w:rsidRDefault="00B638D3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378AA904" wp14:editId="7B9D8CCB">
            <wp:extent cx="9629775" cy="2486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89" w:rsidRDefault="00280B8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</w:p>
    <w:p w:rsidR="00280B89" w:rsidRDefault="00280B8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</w:p>
    <w:p w:rsidR="00280B89" w:rsidRPr="00280B89" w:rsidRDefault="00280B8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b/>
          <w:color w:val="141414"/>
          <w:szCs w:val="18"/>
        </w:rPr>
      </w:pPr>
      <w:r w:rsidRPr="00280B89">
        <w:rPr>
          <w:rFonts w:ascii="System" w:eastAsia="System" w:hAnsi="Segoe UI" w:cs="System"/>
          <w:b/>
          <w:color w:val="141414"/>
          <w:szCs w:val="18"/>
        </w:rPr>
        <w:t>A</w:t>
      </w:r>
      <w:r w:rsidRPr="00280B89">
        <w:rPr>
          <w:rFonts w:ascii="System" w:eastAsia="System" w:hAnsi="Segoe UI" w:cs="System" w:hint="eastAsia"/>
          <w:b/>
          <w:color w:val="141414"/>
          <w:szCs w:val="18"/>
        </w:rPr>
        <w:t>rticle里面的footer</w:t>
      </w:r>
    </w:p>
    <w:p w:rsidR="00280B89" w:rsidRDefault="00280B89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1C801F9D" wp14:editId="09EF5B82">
            <wp:extent cx="11382375" cy="2257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D3" w:rsidRDefault="00B638D3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</w:pPr>
    </w:p>
    <w:p w:rsidR="00B638D3" w:rsidRDefault="00B638D3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</w:p>
    <w:p w:rsidR="000E655B" w:rsidRDefault="000E655B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/>
          <w:color w:val="141414"/>
          <w:sz w:val="18"/>
          <w:szCs w:val="18"/>
          <w:lang w:val="zh-CN"/>
        </w:rPr>
      </w:pPr>
      <w:r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  <w:t>大纲：</w:t>
      </w:r>
    </w:p>
    <w:p w:rsidR="000E655B" w:rsidRPr="006D1709" w:rsidRDefault="000E655B" w:rsidP="006D1709">
      <w:pPr>
        <w:widowControl w:val="0"/>
        <w:autoSpaceDE w:val="0"/>
        <w:autoSpaceDN w:val="0"/>
        <w:adjustRightInd w:val="0"/>
        <w:spacing w:after="0"/>
        <w:rPr>
          <w:rFonts w:ascii="System" w:eastAsia="System" w:hAnsi="Segoe UI" w:cs="System" w:hint="eastAsia"/>
          <w:color w:val="141414"/>
          <w:sz w:val="18"/>
          <w:szCs w:val="18"/>
          <w:lang w:val="zh-CN"/>
        </w:rPr>
      </w:pPr>
      <w:bookmarkStart w:id="0" w:name="_GoBack"/>
      <w:r>
        <w:rPr>
          <w:rFonts w:ascii="System" w:eastAsia="System" w:hAnsi="Segoe UI" w:cs="System" w:hint="eastAsia"/>
          <w:noProof/>
          <w:color w:val="141414"/>
          <w:sz w:val="18"/>
          <w:szCs w:val="18"/>
        </w:rPr>
        <w:drawing>
          <wp:inline distT="0" distB="0" distL="0" distR="0">
            <wp:extent cx="12172950" cy="196225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大前端时代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8715" cy="196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655B" w:rsidRPr="006D170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830BC5"/>
    <w:rsid w:val="000E655B"/>
    <w:rsid w:val="000F25AE"/>
    <w:rsid w:val="00280B89"/>
    <w:rsid w:val="00362E4F"/>
    <w:rsid w:val="006D1709"/>
    <w:rsid w:val="0074204E"/>
    <w:rsid w:val="007437D5"/>
    <w:rsid w:val="00830BC5"/>
    <w:rsid w:val="00B638D3"/>
    <w:rsid w:val="00DA2420"/>
    <w:rsid w:val="00DC5458"/>
    <w:rsid w:val="00EC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67BE98E-EC3F-49A4-A55B-A1C7BD021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50B323-EDDD-4508-AD6F-5610C0A6128A}"/>
      </w:docPartPr>
      <w:docPartBody>
        <w:p w:rsidR="00000000" w:rsidRDefault="00A63A34">
          <w:r w:rsidRPr="00510969">
            <w:rPr>
              <w:rStyle w:val="a3"/>
              <w:rFonts w:hint="eastAsia"/>
            </w:rPr>
            <w:t>[</w:t>
          </w:r>
          <w:r w:rsidRPr="00510969">
            <w:rPr>
              <w:rStyle w:val="a3"/>
              <w:rFonts w:hint="eastAsia"/>
            </w:rPr>
            <w:t>在此处输入文章标题</w:t>
          </w:r>
          <w:r w:rsidRPr="00510969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A34"/>
    <w:rsid w:val="00940880"/>
    <w:rsid w:val="00A6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3A3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02.Web大前端时代之：HTML5+CSS3入门系列~H5结构元素</PostTitle>
  <PostDate>2016-01-12T03:17:23Z</PostDate>
  <PostID>5123741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181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2016-01-12T03:14:00Z</dcterms:created>
  <dcterms:modified xsi:type="dcterms:W3CDTF">2016-01-12T06:15:00Z</dcterms:modified>
</cp:coreProperties>
</file>